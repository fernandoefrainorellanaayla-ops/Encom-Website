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C7FDCB" w14:textId="2AB4B059" w:rsidR="000D10EE" w:rsidRPr="00335D3F" w:rsidRDefault="00FA04AA" w:rsidP="00F52688">
      <w:pPr>
        <w:rPr>
          <w:rFonts w:ascii="Calibri" w:hAnsi="Calibri" w:cs="Calibri"/>
          <w:sz w:val="24"/>
        </w:rPr>
      </w:pPr>
      <w:r w:rsidRPr="00335D3F">
        <w:rPr>
          <w:rFonts w:ascii="Calibri" w:hAnsi="Calibri" w:cs="Calibri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6797C7" wp14:editId="436A0492">
                <wp:simplePos x="0" y="0"/>
                <wp:positionH relativeFrom="column">
                  <wp:posOffset>-434340</wp:posOffset>
                </wp:positionH>
                <wp:positionV relativeFrom="paragraph">
                  <wp:posOffset>-3810</wp:posOffset>
                </wp:positionV>
                <wp:extent cx="2022475" cy="1108710"/>
                <wp:effectExtent l="0" t="0" r="0" b="0"/>
                <wp:wrapNone/>
                <wp:docPr id="53" name="Text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75" cy="110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20E31F" w14:textId="750033B5" w:rsidR="00877B70" w:rsidRDefault="00CD290D" w:rsidP="00877B70">
                            <w:pPr>
                              <w:spacing w:line="583" w:lineRule="exact"/>
                              <w:jc w:val="center"/>
                              <w:rPr>
                                <w:rFonts w:ascii="Calibri" w:eastAsia="Raleway" w:hAnsi="Calibri" w:cs="Calibri"/>
                                <w:b/>
                                <w:bCs/>
                                <w:color w:val="191919"/>
                                <w:spacing w:val="35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libri" w:eastAsia="Raleway" w:hAnsi="Calibri" w:cs="Calibri"/>
                                <w:b/>
                                <w:bCs/>
                                <w:color w:val="191919"/>
                                <w:spacing w:val="35"/>
                                <w:kern w:val="24"/>
                                <w:sz w:val="44"/>
                                <w:szCs w:val="44"/>
                              </w:rPr>
                              <w:t>Fernando</w:t>
                            </w:r>
                          </w:p>
                          <w:p w14:paraId="23CC8AEF" w14:textId="0823710C" w:rsidR="00CD290D" w:rsidRPr="00401C91" w:rsidRDefault="00CD290D" w:rsidP="00877B70">
                            <w:pPr>
                              <w:spacing w:line="583" w:lineRule="exact"/>
                              <w:jc w:val="center"/>
                              <w:rPr>
                                <w:rFonts w:ascii="Calibri" w:eastAsia="Raleway" w:hAnsi="Calibri" w:cs="Calibri"/>
                                <w:b/>
                                <w:bCs/>
                                <w:color w:val="191919"/>
                                <w:spacing w:val="35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Raleway" w:hAnsi="Calibri" w:cs="Calibri"/>
                                <w:b/>
                                <w:bCs/>
                                <w:color w:val="191919"/>
                                <w:spacing w:val="35"/>
                                <w:kern w:val="24"/>
                                <w:sz w:val="44"/>
                                <w:szCs w:val="44"/>
                                <w14:ligatures w14:val="none"/>
                              </w:rPr>
                              <w:t>Orellana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6797C7" id="_x0000_t202" coordsize="21600,21600" o:spt="202" path="m,l,21600r21600,l21600,xe">
                <v:stroke joinstyle="miter"/>
                <v:path gradientshapeok="t" o:connecttype="rect"/>
              </v:shapetype>
              <v:shape id="TextBox 53" o:spid="_x0000_s1026" type="#_x0000_t202" style="position:absolute;margin-left:-34.2pt;margin-top:-.3pt;width:159.25pt;height:87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" filled="f" stroked="f">
                <v:textbox style="mso-fit-shape-to-text:t" inset="0,0,0,0">
                  <w:txbxContent>
                    <w:p w14:paraId="7820E31F" w14:textId="750033B5" w:rsidR="00877B70" w:rsidRDefault="00CD290D" w:rsidP="00877B70">
                      <w:pPr>
                        <w:spacing w:line="583" w:lineRule="exact"/>
                        <w:jc w:val="center"/>
                        <w:rPr>
                          <w:rFonts w:ascii="Calibri" w:eastAsia="Raleway" w:hAnsi="Calibri" w:cs="Calibri"/>
                          <w:b/>
                          <w:bCs/>
                          <w:color w:val="191919"/>
                          <w:spacing w:val="35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Calibri" w:eastAsia="Raleway" w:hAnsi="Calibri" w:cs="Calibri"/>
                          <w:b/>
                          <w:bCs/>
                          <w:color w:val="191919"/>
                          <w:spacing w:val="35"/>
                          <w:kern w:val="24"/>
                          <w:sz w:val="44"/>
                          <w:szCs w:val="44"/>
                        </w:rPr>
                        <w:t>Fernando</w:t>
                      </w:r>
                    </w:p>
                    <w:p w14:paraId="23CC8AEF" w14:textId="0823710C" w:rsidR="00CD290D" w:rsidRPr="00401C91" w:rsidRDefault="00CD290D" w:rsidP="00877B70">
                      <w:pPr>
                        <w:spacing w:line="583" w:lineRule="exact"/>
                        <w:jc w:val="center"/>
                        <w:rPr>
                          <w:rFonts w:ascii="Calibri" w:eastAsia="Raleway" w:hAnsi="Calibri" w:cs="Calibri"/>
                          <w:b/>
                          <w:bCs/>
                          <w:color w:val="191919"/>
                          <w:spacing w:val="35"/>
                          <w:kern w:val="24"/>
                          <w:sz w:val="44"/>
                          <w:szCs w:val="44"/>
                          <w14:ligatures w14:val="none"/>
                        </w:rPr>
                      </w:pPr>
                      <w:r>
                        <w:rPr>
                          <w:rFonts w:ascii="Calibri" w:eastAsia="Raleway" w:hAnsi="Calibri" w:cs="Calibri"/>
                          <w:b/>
                          <w:bCs/>
                          <w:color w:val="191919"/>
                          <w:spacing w:val="35"/>
                          <w:kern w:val="24"/>
                          <w:sz w:val="44"/>
                          <w:szCs w:val="44"/>
                          <w14:ligatures w14:val="none"/>
                        </w:rPr>
                        <w:t>Orellana</w:t>
                      </w:r>
                    </w:p>
                  </w:txbxContent>
                </v:textbox>
              </v:shape>
            </w:pict>
          </mc:Fallback>
        </mc:AlternateContent>
      </w:r>
      <w:r w:rsidR="005F2B87"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8EF998" wp14:editId="32611BC2">
                <wp:simplePos x="0" y="0"/>
                <wp:positionH relativeFrom="column">
                  <wp:posOffset>2686050</wp:posOffset>
                </wp:positionH>
                <wp:positionV relativeFrom="paragraph">
                  <wp:posOffset>87630</wp:posOffset>
                </wp:positionV>
                <wp:extent cx="1736940" cy="227965"/>
                <wp:effectExtent l="0" t="0" r="0" b="0"/>
                <wp:wrapNone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94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5BAE1B" w14:textId="77777777" w:rsidR="003E4081" w:rsidRPr="00401C91" w:rsidRDefault="003E4081" w:rsidP="003E4081">
                            <w:pPr>
                              <w:spacing w:line="354" w:lineRule="exact"/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5"/>
                                <w:szCs w:val="25"/>
                                <w14:ligatures w14:val="none"/>
                              </w:rPr>
                            </w:pPr>
                            <w:r w:rsidRPr="00401C91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  <w:t>ACERCA</w:t>
                            </w:r>
                            <w:r w:rsidRPr="00401C91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5"/>
                                <w:szCs w:val="25"/>
                              </w:rPr>
                              <w:t xml:space="preserve"> DE MÍ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588EF998" id="TextBox 42" o:spid="_x0000_s1027" type="#_x0000_t202" style="position:absolute;margin-left:211.5pt;margin-top:6.9pt;width:136.75pt;height:17.9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" filled="f" stroked="f">
                <v:textbox style="mso-fit-shape-to-text:t" inset="0,0,0,0">
                  <w:txbxContent>
                    <w:p w14:paraId="1D5BAE1B" w14:textId="77777777" w:rsidR="003E4081" w:rsidRPr="00401C91" w:rsidRDefault="003E4081" w:rsidP="003E4081">
                      <w:pPr>
                        <w:spacing w:line="354" w:lineRule="exact"/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5"/>
                          <w:szCs w:val="25"/>
                          <w14:ligatures w14:val="none"/>
                        </w:rPr>
                      </w:pPr>
                      <w:r w:rsidRPr="00401C91"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  <w:t>ACERCA</w:t>
                      </w:r>
                      <w:r w:rsidRPr="00401C91"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5"/>
                          <w:szCs w:val="25"/>
                        </w:rPr>
                        <w:t xml:space="preserve"> DE MÍ</w:t>
                      </w:r>
                    </w:p>
                  </w:txbxContent>
                </v:textbox>
              </v:shape>
            </w:pict>
          </mc:Fallback>
        </mc:AlternateContent>
      </w:r>
      <w:r w:rsidR="005F2B87"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CE8C4FF" wp14:editId="2103520D">
                <wp:simplePos x="0" y="0"/>
                <wp:positionH relativeFrom="column">
                  <wp:posOffset>2346960</wp:posOffset>
                </wp:positionH>
                <wp:positionV relativeFrom="paragraph">
                  <wp:posOffset>-476885</wp:posOffset>
                </wp:positionV>
                <wp:extent cx="3642360" cy="833120"/>
                <wp:effectExtent l="0" t="0" r="0" b="5080"/>
                <wp:wrapNone/>
                <wp:docPr id="209897476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2360" cy="833120"/>
                          <a:chOff x="0" y="1692865"/>
                          <a:chExt cx="1619419" cy="513055"/>
                        </a:xfrm>
                      </wpg:grpSpPr>
                      <wps:wsp>
                        <wps:cNvPr id="2062468458" name="Freeform 14"/>
                        <wps:cNvSpPr/>
                        <wps:spPr>
                          <a:xfrm>
                            <a:off x="25972" y="2012452"/>
                            <a:ext cx="1593447" cy="1934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447" h="193468">
                                <a:moveTo>
                                  <a:pt x="96734" y="0"/>
                                </a:moveTo>
                                <a:lnTo>
                                  <a:pt x="1496713" y="0"/>
                                </a:lnTo>
                                <a:cubicBezTo>
                                  <a:pt x="1522368" y="0"/>
                                  <a:pt x="1546973" y="10192"/>
                                  <a:pt x="1565114" y="28333"/>
                                </a:cubicBezTo>
                                <a:cubicBezTo>
                                  <a:pt x="1583255" y="46474"/>
                                  <a:pt x="1593447" y="71079"/>
                                  <a:pt x="1593447" y="96734"/>
                                </a:cubicBezTo>
                                <a:lnTo>
                                  <a:pt x="1593447" y="96734"/>
                                </a:lnTo>
                                <a:cubicBezTo>
                                  <a:pt x="1593447" y="150159"/>
                                  <a:pt x="1550138" y="193468"/>
                                  <a:pt x="1496713" y="193468"/>
                                </a:cubicBezTo>
                                <a:lnTo>
                                  <a:pt x="96734" y="193468"/>
                                </a:lnTo>
                                <a:cubicBezTo>
                                  <a:pt x="71079" y="193468"/>
                                  <a:pt x="46474" y="183277"/>
                                  <a:pt x="28333" y="165135"/>
                                </a:cubicBezTo>
                                <a:cubicBezTo>
                                  <a:pt x="10192" y="146994"/>
                                  <a:pt x="0" y="122390"/>
                                  <a:pt x="0" y="96734"/>
                                </a:cubicBezTo>
                                <a:lnTo>
                                  <a:pt x="0" y="96734"/>
                                </a:lnTo>
                                <a:cubicBezTo>
                                  <a:pt x="0" y="71079"/>
                                  <a:pt x="10192" y="46474"/>
                                  <a:pt x="28333" y="28333"/>
                                </a:cubicBezTo>
                                <a:cubicBezTo>
                                  <a:pt x="46474" y="10192"/>
                                  <a:pt x="71079" y="0"/>
                                  <a:pt x="9673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057"/>
                          </a:solidFill>
                        </wps:spPr>
                        <wps:bodyPr/>
                      </wps:wsp>
                      <wps:wsp>
                        <wps:cNvPr id="99918100" name="TextBox 15"/>
                        <wps:cNvSpPr txBox="1"/>
                        <wps:spPr>
                          <a:xfrm>
                            <a:off x="0" y="1692865"/>
                            <a:ext cx="1593447" cy="241093"/>
                          </a:xfrm>
                          <a:prstGeom prst="rect">
                            <a:avLst/>
                          </a:prstGeom>
                        </wps:spPr>
                        <wps:bodyPr lIns="49412" tIns="49412" rIns="49412" bIns="49412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DFDCD15" id="Group 13" o:spid="_x0000_s1026" style="position:absolute;margin-left:184.8pt;margin-top:-37.55pt;width:286.8pt;height:65.6pt;z-index:251711488;mso-width-relative:margin;mso-height-relative:margin" coordorigin=",16928" coordsize="16194,5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">
                <v:shape id="Freeform 14" o:spid="_x0000_s1027" style="position:absolute;left:259;top:20124;width:15935;height:1935;visibility:visible;mso-wrap-style:square;v-text-anchor:top" coordsize="1593447,193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" path="m96734,l1496713,v25655,,50260,10192,68401,28333c1583255,46474,1593447,71079,1593447,96734r,c1593447,150159,1550138,193468,1496713,193468r-1399979,c71079,193468,46474,183277,28333,165135,10192,146994,,122390,,96734r,c,71079,10192,46474,28333,28333,46474,10192,71079,,96734,xe" fillcolor="#1c1057" stroked="f">
                  <v:path arrowok="t"/>
                </v:shape>
                <v:shape id="TextBox 15" o:spid="_x0000_s1028" type="#_x0000_t202" style="position:absolute;top:16928;width:15934;height:2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" filled="f" stroked="f">
                  <v:textbox inset="1.3726mm,1.3726mm,1.3726mm,1.3726mm"/>
                </v:shape>
              </v:group>
            </w:pict>
          </mc:Fallback>
        </mc:AlternateContent>
      </w:r>
      <w:r w:rsidR="00323691" w:rsidRPr="00335D3F">
        <w:rPr>
          <w:rFonts w:ascii="Calibri" w:hAnsi="Calibri" w:cs="Calibri"/>
          <w:sz w:val="24"/>
          <w:lang w:bidi="es-ES"/>
        </w:rPr>
        <w:t xml:space="preserve"> </w:t>
      </w:r>
      <w:r w:rsidR="000D10EE" w:rsidRPr="00335D3F">
        <w:rPr>
          <w:rFonts w:ascii="Calibri" w:hAnsi="Calibri" w:cs="Calibri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BB7AE05" wp14:editId="5E93BF66">
                <wp:simplePos x="0" y="0"/>
                <wp:positionH relativeFrom="page">
                  <wp:posOffset>22860</wp:posOffset>
                </wp:positionH>
                <wp:positionV relativeFrom="paragraph">
                  <wp:posOffset>0</wp:posOffset>
                </wp:positionV>
                <wp:extent cx="2948940" cy="10104120"/>
                <wp:effectExtent l="0" t="0" r="0" b="0"/>
                <wp:wrapSquare wrapText="bothSides"/>
                <wp:docPr id="19465313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10104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248583" w14:textId="77777777" w:rsidR="00323691" w:rsidRPr="00335D3F" w:rsidRDefault="00323691" w:rsidP="0032369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7BB7AE05" id="Rectángulo 3" o:spid="_x0000_s1028" alt="&quot;&quot;" style="position:absolute;margin-left:1.8pt;margin-top:0;width:232.2pt;height:795.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" filled="f" stroked="f">
                <v:textbox style="mso-fit-shape-to-text:t" inset="0,0,0,0">
                  <w:txbxContent>
                    <w:p w14:paraId="40248583" w14:textId="77777777" w:rsidR="00323691" w:rsidRPr="00335D3F" w:rsidRDefault="00323691" w:rsidP="00323691"/>
                  </w:txbxContent>
                </v:textbox>
                <w10:wrap type="square" anchorx="page"/>
              </v:rect>
            </w:pict>
          </mc:Fallback>
        </mc:AlternateContent>
      </w:r>
    </w:p>
    <w:p w14:paraId="1436B0EC" w14:textId="4992AF4B" w:rsidR="00323691" w:rsidRPr="00335D3F" w:rsidRDefault="00323691" w:rsidP="00323691">
      <w:pPr>
        <w:jc w:val="center"/>
        <w:rPr>
          <w:rFonts w:ascii="Calibri" w:hAnsi="Calibri" w:cs="Calibri"/>
          <w:color w:val="002060"/>
          <w:sz w:val="24"/>
        </w:rPr>
      </w:pPr>
      <w:r w:rsidRPr="00335D3F">
        <w:rPr>
          <w:rFonts w:ascii="Calibri" w:hAnsi="Calibri" w:cs="Calibri"/>
          <w:color w:val="002060"/>
          <w:sz w:val="24"/>
        </w:rPr>
        <w:t xml:space="preserve">                                </w:t>
      </w:r>
    </w:p>
    <w:p w14:paraId="112E0CAD" w14:textId="0877A21A" w:rsidR="00323691" w:rsidRPr="00335D3F" w:rsidRDefault="00323691" w:rsidP="00323691">
      <w:pPr>
        <w:jc w:val="center"/>
        <w:rPr>
          <w:rFonts w:ascii="Calibri" w:hAnsi="Calibri" w:cs="Calibri"/>
          <w:color w:val="002060"/>
          <w:sz w:val="24"/>
        </w:rPr>
      </w:pPr>
    </w:p>
    <w:p w14:paraId="2EA91281" w14:textId="27C0864B" w:rsidR="00323691" w:rsidRPr="00335D3F" w:rsidRDefault="00CF29E6" w:rsidP="00323691">
      <w:pPr>
        <w:jc w:val="center"/>
        <w:rPr>
          <w:rFonts w:ascii="Calibri" w:hAnsi="Calibri" w:cs="Calibri"/>
          <w:color w:val="002060"/>
          <w:sz w:val="24"/>
        </w:rPr>
      </w:pPr>
      <w:r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6FB99C" wp14:editId="08926E4B">
                <wp:simplePos x="0" y="0"/>
                <wp:positionH relativeFrom="column">
                  <wp:posOffset>2494949</wp:posOffset>
                </wp:positionH>
                <wp:positionV relativeFrom="paragraph">
                  <wp:posOffset>134152</wp:posOffset>
                </wp:positionV>
                <wp:extent cx="3508375" cy="990600"/>
                <wp:effectExtent l="0" t="0" r="0" b="0"/>
                <wp:wrapNone/>
                <wp:docPr id="52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375" cy="990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AEC5C" w14:textId="1EB96B6E" w:rsidR="003E4081" w:rsidRPr="00335D3F" w:rsidRDefault="00C249FF" w:rsidP="00630478">
                            <w:pPr>
                              <w:spacing w:line="360" w:lineRule="auto"/>
                              <w:jc w:val="both"/>
                              <w:rPr>
                                <w:rFonts w:ascii="Calibri" w:eastAsia="Raleway" w:hAnsi="Calibri" w:cs="Calibri"/>
                                <w:color w:val="00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 w:rsidRPr="00335D3F">
                              <w:rPr>
                                <w:rFonts w:ascii="Calibri" w:eastAsia="Raleway" w:hAnsi="Calibri" w:cs="Calibri"/>
                                <w:color w:val="000000"/>
                                <w:kern w:val="24"/>
                                <w:sz w:val="24"/>
                              </w:rPr>
                              <w:t>Soy una persona responsable, proactiva y con gran disposición para aprender y desarrollarse profesionalmente. Comprometida con el trabajo en equipo, con actitud positiva y capacidad para afrontar nuevos desafíos.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436FB99C" id="TextBox 52" o:spid="_x0000_s1029" type="#_x0000_t202" style="position:absolute;left:0;text-align:left;margin-left:196.45pt;margin-top:10.55pt;width:276.25pt;height:78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" filled="f" stroked="f">
                <v:textbox style="mso-fit-shape-to-text:t" inset="0,0,0,0">
                  <w:txbxContent>
                    <w:p w14:paraId="7CFAEC5C" w14:textId="1EB96B6E" w:rsidR="003E4081" w:rsidRPr="00335D3F" w:rsidRDefault="00C249FF" w:rsidP="00630478">
                      <w:pPr>
                        <w:spacing w:line="360" w:lineRule="auto"/>
                        <w:jc w:val="both"/>
                        <w:rPr>
                          <w:rFonts w:ascii="Calibri" w:eastAsia="Raleway" w:hAnsi="Calibri" w:cs="Calibri"/>
                          <w:color w:val="000000"/>
                          <w:kern w:val="24"/>
                          <w:sz w:val="24"/>
                          <w14:ligatures w14:val="none"/>
                        </w:rPr>
                      </w:pPr>
                      <w:r w:rsidRPr="00335D3F">
                        <w:rPr>
                          <w:rFonts w:ascii="Calibri" w:eastAsia="Raleway" w:hAnsi="Calibri" w:cs="Calibri"/>
                          <w:color w:val="000000"/>
                          <w:kern w:val="24"/>
                          <w:sz w:val="24"/>
                        </w:rPr>
                        <w:t>Soy una persona responsable, proactiva y con gran disposición para aprender y desarrollarse profesionalmente. Comprometida con el trabajo en equipo, con actitud positiva y capacidad para afrontar nuevos desafíos.</w:t>
                      </w:r>
                    </w:p>
                  </w:txbxContent>
                </v:textbox>
              </v:shape>
            </w:pict>
          </mc:Fallback>
        </mc:AlternateContent>
      </w:r>
    </w:p>
    <w:p w14:paraId="2294BE94" w14:textId="0868637C" w:rsidR="00877B70" w:rsidRPr="00335D3F" w:rsidRDefault="00126FEB" w:rsidP="00323691">
      <w:pPr>
        <w:rPr>
          <w:rFonts w:ascii="Calibri" w:hAnsi="Calibri" w:cs="Calibri"/>
          <w:sz w:val="24"/>
        </w:rPr>
      </w:pPr>
      <w:r w:rsidRPr="0070603A">
        <w:rPr>
          <w:rFonts w:ascii="Museo Sans 100" w:hAnsi="Museo Sans 100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717632" behindDoc="1" locked="1" layoutInCell="1" allowOverlap="1" wp14:anchorId="0BCC1F95" wp14:editId="0A990BB0">
                <wp:simplePos x="0" y="0"/>
                <wp:positionH relativeFrom="page">
                  <wp:align>left</wp:align>
                </wp:positionH>
                <wp:positionV relativeFrom="paragraph">
                  <wp:posOffset>-1365250</wp:posOffset>
                </wp:positionV>
                <wp:extent cx="2948940" cy="10187940"/>
                <wp:effectExtent l="0" t="0" r="3810" b="3810"/>
                <wp:wrapNone/>
                <wp:docPr id="1260120909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101879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6441D" w14:textId="77777777" w:rsidR="00126FEB" w:rsidRPr="00323691" w:rsidRDefault="00126FEB" w:rsidP="00126F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ect w14:anchorId="0BCC1F95" id="_x0000_s1030" alt="&quot;&quot;" style="position:absolute;margin-left:0;margin-top:-107.5pt;width:232.2pt;height:802.2pt;z-index:-2515988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" fillcolor="#f2f2f2 [3052]" stroked="f" strokeweight="1pt">
                <v:textbox>
                  <w:txbxContent>
                    <w:p w14:paraId="6566441D" w14:textId="77777777" w:rsidR="00126FEB" w:rsidRPr="00323691" w:rsidRDefault="00126FEB" w:rsidP="00126FEB"/>
                  </w:txbxContent>
                </v:textbox>
                <w10:wrap anchorx="page"/>
                <w10:anchorlock/>
              </v:rect>
            </w:pict>
          </mc:Fallback>
        </mc:AlternateContent>
      </w:r>
    </w:p>
    <w:p w14:paraId="5DD24036" w14:textId="2677194D" w:rsidR="00877B70" w:rsidRPr="00335D3F" w:rsidRDefault="00877B70" w:rsidP="00323691">
      <w:pPr>
        <w:rPr>
          <w:rFonts w:ascii="Calibri" w:hAnsi="Calibri" w:cs="Calibri"/>
          <w:sz w:val="24"/>
        </w:rPr>
      </w:pPr>
      <w:bookmarkStart w:id="0" w:name="_GoBack"/>
      <w:bookmarkEnd w:id="0"/>
    </w:p>
    <w:p w14:paraId="31E81AC3" w14:textId="3AC5FBF8" w:rsidR="00877B70" w:rsidRPr="00335D3F" w:rsidRDefault="003E4081" w:rsidP="00323691">
      <w:pPr>
        <w:rPr>
          <w:rFonts w:ascii="Calibri" w:hAnsi="Calibri" w:cs="Calibri"/>
          <w:sz w:val="24"/>
        </w:rPr>
      </w:pPr>
      <w:r w:rsidRPr="00335D3F">
        <w:rPr>
          <w:rFonts w:ascii="Calibri" w:hAnsi="Calibri" w:cs="Calibri"/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20987B" wp14:editId="3DBC6DAD">
                <wp:simplePos x="0" y="0"/>
                <wp:positionH relativeFrom="column">
                  <wp:posOffset>-358140</wp:posOffset>
                </wp:positionH>
                <wp:positionV relativeFrom="paragraph">
                  <wp:posOffset>161290</wp:posOffset>
                </wp:positionV>
                <wp:extent cx="1874520" cy="1844040"/>
                <wp:effectExtent l="0" t="0" r="11430" b="22860"/>
                <wp:wrapNone/>
                <wp:docPr id="159735228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1844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6E6E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1FEC962" id="Rectángulo 1" o:spid="_x0000_s1026" style="position:absolute;margin-left:-28.2pt;margin-top:12.7pt;width:147.6pt;height:145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" filled="f" strokecolor="#e6e6e6" strokeweight="1pt"/>
            </w:pict>
          </mc:Fallback>
        </mc:AlternateContent>
      </w:r>
    </w:p>
    <w:p w14:paraId="26ACAE5A" w14:textId="1761B34A" w:rsidR="00877B70" w:rsidRPr="00335D3F" w:rsidRDefault="00877B70" w:rsidP="00323691">
      <w:pPr>
        <w:rPr>
          <w:rFonts w:ascii="Calibri" w:hAnsi="Calibri" w:cs="Calibri"/>
          <w:sz w:val="24"/>
        </w:rPr>
      </w:pPr>
    </w:p>
    <w:p w14:paraId="669BA28B" w14:textId="6786BC6E" w:rsidR="000D10EE" w:rsidRPr="00335D3F" w:rsidRDefault="00CD290D" w:rsidP="00323691">
      <w:pPr>
        <w:rPr>
          <w:rFonts w:ascii="Calibri" w:hAnsi="Calibri" w:cs="Calibri"/>
          <w:sz w:val="24"/>
        </w:rPr>
      </w:pPr>
      <w:r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8F70E4" wp14:editId="1410E1C0">
                <wp:simplePos x="0" y="0"/>
                <wp:positionH relativeFrom="column">
                  <wp:posOffset>2649855</wp:posOffset>
                </wp:positionH>
                <wp:positionV relativeFrom="paragraph">
                  <wp:posOffset>3464560</wp:posOffset>
                </wp:positionV>
                <wp:extent cx="3583940" cy="1156970"/>
                <wp:effectExtent l="0" t="0" r="0" b="0"/>
                <wp:wrapNone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940" cy="1156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5C58D5" w14:textId="2CAD8064" w:rsidR="003412A1" w:rsidRDefault="00CD290D" w:rsidP="003412A1">
                            <w:pPr>
                              <w:spacing w:line="360" w:lineRule="auto"/>
                              <w:jc w:val="both"/>
                              <w:textDirection w:val="btLr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</w:rPr>
                              <w:t xml:space="preserve">Vendedor </w:t>
                            </w:r>
                            <w:r w:rsidR="00ED6308" w:rsidRPr="00335D3F">
                              <w:rPr>
                                <w:rFonts w:ascii="Calibri" w:hAnsi="Calibri" w:cs="Calibri"/>
                                <w:sz w:val="24"/>
                              </w:rPr>
                              <w:t>|</w:t>
                            </w:r>
                            <w:r w:rsidR="00DF3D72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Julio 2025 –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>Agosto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 2025</w:t>
                            </w:r>
                          </w:p>
                          <w:p w14:paraId="172356FF" w14:textId="0D434D09" w:rsidR="00CD290D" w:rsidRPr="00CD290D" w:rsidRDefault="00CD290D" w:rsidP="003412A1">
                            <w:pPr>
                              <w:spacing w:line="360" w:lineRule="auto"/>
                              <w:jc w:val="both"/>
                              <w:textDirection w:val="btLr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4"/>
                              </w:rPr>
                              <w:t xml:space="preserve">Auxiliar de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sz w:val="24"/>
                              </w:rPr>
                              <w:t>Produccion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|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>Agosto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 2025 – Septiembre 2026</w:t>
                            </w:r>
                          </w:p>
                          <w:p w14:paraId="182CF509" w14:textId="30DE815C" w:rsidR="00B374FA" w:rsidRPr="00335D3F" w:rsidRDefault="00B374FA" w:rsidP="008422D0">
                            <w:pPr>
                              <w:spacing w:line="360" w:lineRule="auto"/>
                              <w:jc w:val="both"/>
                              <w:textDirection w:val="btLr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</w:p>
                          <w:p w14:paraId="503F7D2B" w14:textId="77777777" w:rsidR="0070603A" w:rsidRPr="00335D3F" w:rsidRDefault="0070603A" w:rsidP="00DF3D72">
                            <w:pPr>
                              <w:spacing w:line="360" w:lineRule="auto"/>
                              <w:jc w:val="both"/>
                              <w:textDirection w:val="btL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295A05EF" w14:textId="78ABC8AA" w:rsidR="003E4081" w:rsidRPr="00A61D74" w:rsidRDefault="003E4081" w:rsidP="00CB67DE">
                            <w:pPr>
                              <w:spacing w:line="261" w:lineRule="exact"/>
                              <w:rPr>
                                <w:rFonts w:ascii="Raleway" w:eastAsia="Raleway" w:hAnsi="Raleway" w:cs="Raleway"/>
                                <w:color w:val="000000"/>
                                <w:kern w:val="24"/>
                                <w:sz w:val="17"/>
                                <w:szCs w:val="17"/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8F70E4" id="TextBox 38" o:spid="_x0000_s1031" type="#_x0000_t202" style="position:absolute;margin-left:208.65pt;margin-top:272.8pt;width:282.2pt;height:91.1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" filled="f" stroked="f">
                <v:textbox style="mso-fit-shape-to-text:t" inset="0,0,0,0">
                  <w:txbxContent>
                    <w:p w14:paraId="135C58D5" w14:textId="2CAD8064" w:rsidR="003412A1" w:rsidRDefault="00CD290D" w:rsidP="003412A1">
                      <w:pPr>
                        <w:spacing w:line="360" w:lineRule="auto"/>
                        <w:jc w:val="both"/>
                        <w:textDirection w:val="btLr"/>
                        <w:rPr>
                          <w:rFonts w:ascii="Calibri" w:hAnsi="Calibri" w:cs="Calibri"/>
                          <w:sz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4"/>
                        </w:rPr>
                        <w:t xml:space="preserve">Vendedor </w:t>
                      </w:r>
                      <w:r w:rsidR="00ED6308" w:rsidRPr="00335D3F">
                        <w:rPr>
                          <w:rFonts w:ascii="Calibri" w:hAnsi="Calibri" w:cs="Calibri"/>
                          <w:sz w:val="24"/>
                        </w:rPr>
                        <w:t>|</w:t>
                      </w:r>
                      <w:r w:rsidR="00DF3D72">
                        <w:rPr>
                          <w:rFonts w:ascii="Calibri" w:hAnsi="Calibri" w:cs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sz w:val="24"/>
                        </w:rPr>
                        <w:t xml:space="preserve">Julio 2025 – </w:t>
                      </w:r>
                      <w:proofErr w:type="gramStart"/>
                      <w:r>
                        <w:rPr>
                          <w:rFonts w:ascii="Calibri" w:hAnsi="Calibri" w:cs="Calibri"/>
                          <w:sz w:val="24"/>
                        </w:rPr>
                        <w:t>Agosto</w:t>
                      </w:r>
                      <w:proofErr w:type="gramEnd"/>
                      <w:r>
                        <w:rPr>
                          <w:rFonts w:ascii="Calibri" w:hAnsi="Calibri" w:cs="Calibri"/>
                          <w:sz w:val="24"/>
                        </w:rPr>
                        <w:t xml:space="preserve"> 2025</w:t>
                      </w:r>
                    </w:p>
                    <w:p w14:paraId="172356FF" w14:textId="0D434D09" w:rsidR="00CD290D" w:rsidRPr="00CD290D" w:rsidRDefault="00CD290D" w:rsidP="003412A1">
                      <w:pPr>
                        <w:spacing w:line="360" w:lineRule="auto"/>
                        <w:jc w:val="both"/>
                        <w:textDirection w:val="btLr"/>
                        <w:rPr>
                          <w:rFonts w:ascii="Calibri" w:hAnsi="Calibri" w:cs="Calibri"/>
                          <w:sz w:val="2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4"/>
                        </w:rPr>
                        <w:t xml:space="preserve">Auxiliar de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sz w:val="24"/>
                        </w:rPr>
                        <w:t>Produccion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sz w:val="24"/>
                        </w:rPr>
                        <w:t xml:space="preserve">| </w:t>
                      </w:r>
                      <w:proofErr w:type="gramStart"/>
                      <w:r>
                        <w:rPr>
                          <w:rFonts w:ascii="Calibri" w:hAnsi="Calibri" w:cs="Calibri"/>
                          <w:sz w:val="24"/>
                        </w:rPr>
                        <w:t>Agosto</w:t>
                      </w:r>
                      <w:proofErr w:type="gramEnd"/>
                      <w:r>
                        <w:rPr>
                          <w:rFonts w:ascii="Calibri" w:hAnsi="Calibri" w:cs="Calibri"/>
                          <w:sz w:val="24"/>
                        </w:rPr>
                        <w:t xml:space="preserve"> 2025 – Septiembre 2026</w:t>
                      </w:r>
                    </w:p>
                    <w:p w14:paraId="182CF509" w14:textId="30DE815C" w:rsidR="00B374FA" w:rsidRPr="00335D3F" w:rsidRDefault="00B374FA" w:rsidP="008422D0">
                      <w:pPr>
                        <w:spacing w:line="360" w:lineRule="auto"/>
                        <w:jc w:val="both"/>
                        <w:textDirection w:val="btLr"/>
                        <w:rPr>
                          <w:rFonts w:ascii="Calibri" w:hAnsi="Calibri" w:cs="Calibri"/>
                          <w:sz w:val="24"/>
                        </w:rPr>
                      </w:pPr>
                    </w:p>
                    <w:p w14:paraId="503F7D2B" w14:textId="77777777" w:rsidR="0070603A" w:rsidRPr="00335D3F" w:rsidRDefault="0070603A" w:rsidP="00DF3D72">
                      <w:pPr>
                        <w:spacing w:line="360" w:lineRule="auto"/>
                        <w:jc w:val="both"/>
                        <w:textDirection w:val="btLr"/>
                        <w:rPr>
                          <w:rFonts w:ascii="Calibri" w:hAnsi="Calibri" w:cs="Calibri"/>
                          <w:b/>
                          <w:bCs/>
                          <w:sz w:val="24"/>
                        </w:rPr>
                      </w:pPr>
                    </w:p>
                    <w:p w14:paraId="295A05EF" w14:textId="78ABC8AA" w:rsidR="003E4081" w:rsidRPr="00A61D74" w:rsidRDefault="003E4081" w:rsidP="00CB67DE">
                      <w:pPr>
                        <w:spacing w:line="261" w:lineRule="exact"/>
                        <w:rPr>
                          <w:rFonts w:ascii="Raleway" w:eastAsia="Raleway" w:hAnsi="Raleway" w:cs="Raleway"/>
                          <w:color w:val="000000"/>
                          <w:kern w:val="24"/>
                          <w:sz w:val="17"/>
                          <w:szCs w:val="17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35D3F">
        <w:rPr>
          <w:rFonts w:ascii="Calibri" w:hAnsi="Calibri" w:cs="Calibri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F08048" wp14:editId="6C4BB215">
                <wp:simplePos x="0" y="0"/>
                <wp:positionH relativeFrom="column">
                  <wp:posOffset>-809625</wp:posOffset>
                </wp:positionH>
                <wp:positionV relativeFrom="paragraph">
                  <wp:posOffset>6113145</wp:posOffset>
                </wp:positionV>
                <wp:extent cx="2514600" cy="1884045"/>
                <wp:effectExtent l="0" t="0" r="0" b="0"/>
                <wp:wrapNone/>
                <wp:docPr id="59" name="Text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884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3F5CC" w14:textId="3816684E" w:rsidR="0070603A" w:rsidRPr="007F5160" w:rsidRDefault="007F5160" w:rsidP="007F516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78" w:lineRule="auto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Curso de </w:t>
                            </w:r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programación </w:t>
                            </w:r>
                            <w:proofErr w:type="spellStart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>FrontEnd</w:t>
                            </w:r>
                            <w:proofErr w:type="spellEnd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: 2026, </w:t>
                            </w:r>
                            <w:proofErr w:type="spellStart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>Agape</w:t>
                            </w:r>
                            <w:proofErr w:type="spellEnd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>Sonzacate</w:t>
                            </w:r>
                            <w:proofErr w:type="spellEnd"/>
                          </w:p>
                          <w:p w14:paraId="2406C6AE" w14:textId="77777777" w:rsidR="0070603A" w:rsidRPr="00335D3F" w:rsidRDefault="0070603A" w:rsidP="0070603A">
                            <w:pPr>
                              <w:spacing w:line="278" w:lineRule="auto"/>
                              <w:ind w:left="432" w:hanging="360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</w:p>
                          <w:p w14:paraId="7BE97DA7" w14:textId="512B21B6" w:rsidR="0070603A" w:rsidRPr="00335D3F" w:rsidRDefault="0070603A" w:rsidP="0070603A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78" w:lineRule="auto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  <w:r w:rsidRPr="00335D3F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Curso </w:t>
                            </w:r>
                            <w:r w:rsidR="005531BE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en </w:t>
                            </w:r>
                            <w:proofErr w:type="spellStart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>Reparacion</w:t>
                            </w:r>
                            <w:proofErr w:type="spellEnd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 y </w:t>
                            </w:r>
                            <w:proofErr w:type="spellStart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>Mantenimeinto</w:t>
                            </w:r>
                            <w:proofErr w:type="spellEnd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 de Computadoras 2026 </w:t>
                            </w:r>
                            <w:proofErr w:type="spellStart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>Computer</w:t>
                            </w:r>
                            <w:proofErr w:type="spellEnd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 w:rsidR="00CD290D">
                              <w:rPr>
                                <w:rFonts w:ascii="Calibri" w:hAnsi="Calibri" w:cs="Calibri"/>
                                <w:sz w:val="24"/>
                              </w:rPr>
                              <w:t>Systems</w:t>
                            </w:r>
                            <w:proofErr w:type="spellEnd"/>
                          </w:p>
                          <w:p w14:paraId="7BA061D1" w14:textId="5C498D88" w:rsidR="0070603A" w:rsidRPr="00335D3F" w:rsidRDefault="0070603A" w:rsidP="0070603A">
                            <w:pPr>
                              <w:spacing w:line="278" w:lineRule="auto"/>
                              <w:ind w:left="432" w:hanging="360"/>
                              <w:rPr>
                                <w:rFonts w:ascii="Calibri" w:hAnsi="Calibri" w:cs="Calibri"/>
                                <w:sz w:val="24"/>
                              </w:rPr>
                            </w:pPr>
                          </w:p>
                          <w:p w14:paraId="03C236BE" w14:textId="32CBA197" w:rsidR="00877B70" w:rsidRPr="00335D3F" w:rsidRDefault="00335D3F" w:rsidP="00877B70">
                            <w:pPr>
                              <w:spacing w:line="336" w:lineRule="exact"/>
                              <w:rPr>
                                <w:rFonts w:ascii="Raleway" w:eastAsia="Raleway" w:hAnsi="Raleway" w:cs="Raleway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Raleway" w:eastAsia="Raleway" w:hAnsi="Raleway" w:cs="Raleway"/>
                                <w:color w:val="000000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F08048" id="TextBox 59" o:spid="_x0000_s1032" type="#_x0000_t202" style="position:absolute;margin-left:-63.75pt;margin-top:481.35pt;width:198pt;height:148.3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" filled="f" stroked="f">
                <v:textbox style="mso-fit-shape-to-text:t" inset="0,0,0,0">
                  <w:txbxContent>
                    <w:p w14:paraId="7DB3F5CC" w14:textId="3816684E" w:rsidR="0070603A" w:rsidRPr="007F5160" w:rsidRDefault="007F5160" w:rsidP="007F516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78" w:lineRule="auto"/>
                        <w:rPr>
                          <w:rFonts w:ascii="Calibri" w:hAnsi="Calibri" w:cs="Calibri"/>
                          <w:sz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</w:rPr>
                        <w:t xml:space="preserve">Curso de </w:t>
                      </w:r>
                      <w:r w:rsidR="00CD290D">
                        <w:rPr>
                          <w:rFonts w:ascii="Calibri" w:hAnsi="Calibri" w:cs="Calibri"/>
                          <w:sz w:val="24"/>
                        </w:rPr>
                        <w:t xml:space="preserve">programación </w:t>
                      </w:r>
                      <w:proofErr w:type="spellStart"/>
                      <w:r w:rsidR="00CD290D">
                        <w:rPr>
                          <w:rFonts w:ascii="Calibri" w:hAnsi="Calibri" w:cs="Calibri"/>
                          <w:sz w:val="24"/>
                        </w:rPr>
                        <w:t>FrontEnd</w:t>
                      </w:r>
                      <w:proofErr w:type="spellEnd"/>
                      <w:r w:rsidR="00CD290D">
                        <w:rPr>
                          <w:rFonts w:ascii="Calibri" w:hAnsi="Calibri" w:cs="Calibri"/>
                          <w:sz w:val="24"/>
                        </w:rPr>
                        <w:t xml:space="preserve">: 2026, </w:t>
                      </w:r>
                      <w:proofErr w:type="spellStart"/>
                      <w:r w:rsidR="00CD290D">
                        <w:rPr>
                          <w:rFonts w:ascii="Calibri" w:hAnsi="Calibri" w:cs="Calibri"/>
                          <w:sz w:val="24"/>
                        </w:rPr>
                        <w:t>Agape</w:t>
                      </w:r>
                      <w:proofErr w:type="spellEnd"/>
                      <w:r w:rsidR="00CD290D">
                        <w:rPr>
                          <w:rFonts w:ascii="Calibri" w:hAnsi="Calibri" w:cs="Calibri"/>
                          <w:sz w:val="24"/>
                        </w:rPr>
                        <w:t xml:space="preserve"> </w:t>
                      </w:r>
                      <w:proofErr w:type="spellStart"/>
                      <w:r w:rsidR="00CD290D">
                        <w:rPr>
                          <w:rFonts w:ascii="Calibri" w:hAnsi="Calibri" w:cs="Calibri"/>
                          <w:sz w:val="24"/>
                        </w:rPr>
                        <w:t>Sonzacate</w:t>
                      </w:r>
                      <w:proofErr w:type="spellEnd"/>
                    </w:p>
                    <w:p w14:paraId="2406C6AE" w14:textId="77777777" w:rsidR="0070603A" w:rsidRPr="00335D3F" w:rsidRDefault="0070603A" w:rsidP="0070603A">
                      <w:pPr>
                        <w:spacing w:line="278" w:lineRule="auto"/>
                        <w:ind w:left="432" w:hanging="360"/>
                        <w:rPr>
                          <w:rFonts w:ascii="Calibri" w:hAnsi="Calibri" w:cs="Calibri"/>
                          <w:sz w:val="24"/>
                        </w:rPr>
                      </w:pPr>
                    </w:p>
                    <w:p w14:paraId="7BE97DA7" w14:textId="512B21B6" w:rsidR="0070603A" w:rsidRPr="00335D3F" w:rsidRDefault="0070603A" w:rsidP="0070603A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78" w:lineRule="auto"/>
                        <w:rPr>
                          <w:rFonts w:ascii="Calibri" w:hAnsi="Calibri" w:cs="Calibri"/>
                          <w:sz w:val="24"/>
                        </w:rPr>
                      </w:pPr>
                      <w:r w:rsidRPr="00335D3F">
                        <w:rPr>
                          <w:rFonts w:ascii="Calibri" w:hAnsi="Calibri" w:cs="Calibri"/>
                          <w:sz w:val="24"/>
                        </w:rPr>
                        <w:t xml:space="preserve">Curso </w:t>
                      </w:r>
                      <w:r w:rsidR="005531BE">
                        <w:rPr>
                          <w:rFonts w:ascii="Calibri" w:hAnsi="Calibri" w:cs="Calibri"/>
                          <w:sz w:val="24"/>
                        </w:rPr>
                        <w:t xml:space="preserve">en </w:t>
                      </w:r>
                      <w:proofErr w:type="spellStart"/>
                      <w:r w:rsidR="00CD290D">
                        <w:rPr>
                          <w:rFonts w:ascii="Calibri" w:hAnsi="Calibri" w:cs="Calibri"/>
                          <w:sz w:val="24"/>
                        </w:rPr>
                        <w:t>Reparacion</w:t>
                      </w:r>
                      <w:proofErr w:type="spellEnd"/>
                      <w:r w:rsidR="00CD290D">
                        <w:rPr>
                          <w:rFonts w:ascii="Calibri" w:hAnsi="Calibri" w:cs="Calibri"/>
                          <w:sz w:val="24"/>
                        </w:rPr>
                        <w:t xml:space="preserve"> y </w:t>
                      </w:r>
                      <w:proofErr w:type="spellStart"/>
                      <w:r w:rsidR="00CD290D">
                        <w:rPr>
                          <w:rFonts w:ascii="Calibri" w:hAnsi="Calibri" w:cs="Calibri"/>
                          <w:sz w:val="24"/>
                        </w:rPr>
                        <w:t>Mantenimeinto</w:t>
                      </w:r>
                      <w:proofErr w:type="spellEnd"/>
                      <w:r w:rsidR="00CD290D">
                        <w:rPr>
                          <w:rFonts w:ascii="Calibri" w:hAnsi="Calibri" w:cs="Calibri"/>
                          <w:sz w:val="24"/>
                        </w:rPr>
                        <w:t xml:space="preserve"> de Computadoras 2026 </w:t>
                      </w:r>
                      <w:proofErr w:type="spellStart"/>
                      <w:r w:rsidR="00CD290D">
                        <w:rPr>
                          <w:rFonts w:ascii="Calibri" w:hAnsi="Calibri" w:cs="Calibri"/>
                          <w:sz w:val="24"/>
                        </w:rPr>
                        <w:t>Computer</w:t>
                      </w:r>
                      <w:proofErr w:type="spellEnd"/>
                      <w:r w:rsidR="00CD290D">
                        <w:rPr>
                          <w:rFonts w:ascii="Calibri" w:hAnsi="Calibri" w:cs="Calibri"/>
                          <w:sz w:val="24"/>
                        </w:rPr>
                        <w:t xml:space="preserve"> Data </w:t>
                      </w:r>
                      <w:proofErr w:type="spellStart"/>
                      <w:r w:rsidR="00CD290D">
                        <w:rPr>
                          <w:rFonts w:ascii="Calibri" w:hAnsi="Calibri" w:cs="Calibri"/>
                          <w:sz w:val="24"/>
                        </w:rPr>
                        <w:t>Systems</w:t>
                      </w:r>
                      <w:proofErr w:type="spellEnd"/>
                    </w:p>
                    <w:p w14:paraId="7BA061D1" w14:textId="5C498D88" w:rsidR="0070603A" w:rsidRPr="00335D3F" w:rsidRDefault="0070603A" w:rsidP="0070603A">
                      <w:pPr>
                        <w:spacing w:line="278" w:lineRule="auto"/>
                        <w:ind w:left="432" w:hanging="360"/>
                        <w:rPr>
                          <w:rFonts w:ascii="Calibri" w:hAnsi="Calibri" w:cs="Calibri"/>
                          <w:sz w:val="24"/>
                        </w:rPr>
                      </w:pPr>
                    </w:p>
                    <w:p w14:paraId="03C236BE" w14:textId="32CBA197" w:rsidR="00877B70" w:rsidRPr="00335D3F" w:rsidRDefault="00335D3F" w:rsidP="00877B70">
                      <w:pPr>
                        <w:spacing w:line="336" w:lineRule="exact"/>
                        <w:rPr>
                          <w:rFonts w:ascii="Raleway" w:eastAsia="Raleway" w:hAnsi="Raleway" w:cs="Raleway"/>
                          <w:color w:val="000000"/>
                          <w:kern w:val="24"/>
                        </w:rPr>
                      </w:pPr>
                      <w:r>
                        <w:rPr>
                          <w:rFonts w:ascii="Raleway" w:eastAsia="Raleway" w:hAnsi="Raleway" w:cs="Raleway"/>
                          <w:color w:val="000000"/>
                          <w:kern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35D3F">
        <w:rPr>
          <w:rFonts w:ascii="Calibri" w:hAnsi="Calibri" w:cs="Calibri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DF2EE3" wp14:editId="304AEADA">
                <wp:simplePos x="0" y="0"/>
                <wp:positionH relativeFrom="column">
                  <wp:posOffset>-535940</wp:posOffset>
                </wp:positionH>
                <wp:positionV relativeFrom="paragraph">
                  <wp:posOffset>5782310</wp:posOffset>
                </wp:positionV>
                <wp:extent cx="2255520" cy="227965"/>
                <wp:effectExtent l="0" t="0" r="0" b="0"/>
                <wp:wrapNone/>
                <wp:docPr id="2132098197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2030E" w14:textId="535B92DA" w:rsidR="00877B70" w:rsidRPr="00F14DD2" w:rsidRDefault="0070603A" w:rsidP="00877B70">
                            <w:pPr>
                              <w:spacing w:line="354" w:lineRule="exact"/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/>
                                <w:spacing w:val="20"/>
                                <w:kern w:val="24"/>
                                <w:sz w:val="25"/>
                                <w:szCs w:val="25"/>
                                <w14:ligatures w14:val="none"/>
                              </w:rPr>
                            </w:pPr>
                            <w:r w:rsidRPr="00335D3F">
                              <w:rPr>
                                <w:rFonts w:ascii="Raleway Bold" w:eastAsia="Raleway Bold" w:hAnsi="Raleway Bold" w:cs="Raleway Bold"/>
                                <w:b/>
                                <w:bCs/>
                                <w:color w:val="FFFFFF"/>
                                <w:spacing w:val="20"/>
                                <w:kern w:val="24"/>
                                <w:sz w:val="25"/>
                                <w:szCs w:val="25"/>
                              </w:rPr>
                              <w:t> </w:t>
                            </w:r>
                            <w:r w:rsidRPr="00F14DD2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  <w:t>FORMACIÓN</w:t>
                            </w:r>
                            <w:r w:rsidRPr="00F14DD2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/>
                                <w:spacing w:val="20"/>
                                <w:kern w:val="24"/>
                                <w:sz w:val="25"/>
                                <w:szCs w:val="25"/>
                              </w:rPr>
                              <w:t xml:space="preserve"> ADICIONAL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DF2EE3" id="TextBox 55" o:spid="_x0000_s1033" type="#_x0000_t202" style="position:absolute;margin-left:-42.2pt;margin-top:455.3pt;width:177.6pt;height:17.9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" filled="f" stroked="f">
                <v:textbox style="mso-fit-shape-to-text:t" inset="0,0,0,0">
                  <w:txbxContent>
                    <w:p w14:paraId="2092030E" w14:textId="535B92DA" w:rsidR="00877B70" w:rsidRPr="00F14DD2" w:rsidRDefault="0070603A" w:rsidP="00877B70">
                      <w:pPr>
                        <w:spacing w:line="354" w:lineRule="exact"/>
                        <w:rPr>
                          <w:rFonts w:ascii="Calibri" w:eastAsia="Raleway Bold" w:hAnsi="Calibri" w:cs="Calibri"/>
                          <w:b/>
                          <w:bCs/>
                          <w:color w:val="FFFFFF"/>
                          <w:spacing w:val="20"/>
                          <w:kern w:val="24"/>
                          <w:sz w:val="25"/>
                          <w:szCs w:val="25"/>
                          <w14:ligatures w14:val="none"/>
                        </w:rPr>
                      </w:pPr>
                      <w:r w:rsidRPr="00335D3F">
                        <w:rPr>
                          <w:rFonts w:ascii="Raleway Bold" w:eastAsia="Raleway Bold" w:hAnsi="Raleway Bold" w:cs="Raleway Bold"/>
                          <w:b/>
                          <w:bCs/>
                          <w:color w:val="FFFFFF"/>
                          <w:spacing w:val="20"/>
                          <w:kern w:val="24"/>
                          <w:sz w:val="25"/>
                          <w:szCs w:val="25"/>
                        </w:rPr>
                        <w:t> </w:t>
                      </w:r>
                      <w:r w:rsidRPr="00F14DD2"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  <w:t>FORMACIÓN</w:t>
                      </w:r>
                      <w:r w:rsidRPr="00F14DD2">
                        <w:rPr>
                          <w:rFonts w:ascii="Calibri" w:eastAsia="Raleway Bold" w:hAnsi="Calibri" w:cs="Calibri"/>
                          <w:b/>
                          <w:bCs/>
                          <w:color w:val="FFFFFF"/>
                          <w:spacing w:val="20"/>
                          <w:kern w:val="24"/>
                          <w:sz w:val="25"/>
                          <w:szCs w:val="25"/>
                        </w:rPr>
                        <w:t xml:space="preserve"> ADICIONAL</w:t>
                      </w:r>
                    </w:p>
                  </w:txbxContent>
                </v:textbox>
              </v:shape>
            </w:pict>
          </mc:Fallback>
        </mc:AlternateContent>
      </w:r>
      <w:r w:rsidRPr="00335D3F">
        <w:rPr>
          <w:rFonts w:ascii="Calibri" w:hAnsi="Calibri" w:cs="Calibri"/>
          <w:noProof/>
          <w:sz w:val="24"/>
          <w:lang w:bidi="es-E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049C1C5" wp14:editId="5CB706BB">
                <wp:simplePos x="0" y="0"/>
                <wp:positionH relativeFrom="column">
                  <wp:posOffset>-678180</wp:posOffset>
                </wp:positionH>
                <wp:positionV relativeFrom="paragraph">
                  <wp:posOffset>5680075</wp:posOffset>
                </wp:positionV>
                <wp:extent cx="2475865" cy="415290"/>
                <wp:effectExtent l="0" t="38100" r="635" b="381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5865" cy="415290"/>
                          <a:chOff x="0" y="5818670"/>
                          <a:chExt cx="1180382" cy="245686"/>
                        </a:xfrm>
                      </wpg:grpSpPr>
                      <wps:wsp>
                        <wps:cNvPr id="1155620613" name="Freeform 32"/>
                        <wps:cNvSpPr/>
                        <wps:spPr>
                          <a:xfrm>
                            <a:off x="0" y="5866295"/>
                            <a:ext cx="1180382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382" h="198061">
                                <a:moveTo>
                                  <a:pt x="99031" y="0"/>
                                </a:moveTo>
                                <a:lnTo>
                                  <a:pt x="1081351" y="0"/>
                                </a:lnTo>
                                <a:cubicBezTo>
                                  <a:pt x="1107616" y="0"/>
                                  <a:pt x="1132804" y="10434"/>
                                  <a:pt x="1151376" y="29005"/>
                                </a:cubicBezTo>
                                <a:cubicBezTo>
                                  <a:pt x="1169948" y="47577"/>
                                  <a:pt x="1180382" y="72766"/>
                                  <a:pt x="1180382" y="99031"/>
                                </a:cubicBezTo>
                                <a:lnTo>
                                  <a:pt x="1180382" y="99031"/>
                                </a:lnTo>
                                <a:cubicBezTo>
                                  <a:pt x="1180382" y="153724"/>
                                  <a:pt x="1136044" y="198061"/>
                                  <a:pt x="1081351" y="198061"/>
                                </a:cubicBezTo>
                                <a:lnTo>
                                  <a:pt x="99031" y="198061"/>
                                </a:lnTo>
                                <a:cubicBezTo>
                                  <a:pt x="72766" y="198061"/>
                                  <a:pt x="47577" y="187628"/>
                                  <a:pt x="29005" y="169056"/>
                                </a:cubicBezTo>
                                <a:cubicBezTo>
                                  <a:pt x="10434" y="150484"/>
                                  <a:pt x="0" y="125295"/>
                                  <a:pt x="0" y="99031"/>
                                </a:cubicBezTo>
                                <a:lnTo>
                                  <a:pt x="0" y="99031"/>
                                </a:lnTo>
                                <a:cubicBezTo>
                                  <a:pt x="0" y="72766"/>
                                  <a:pt x="10434" y="47577"/>
                                  <a:pt x="29005" y="29005"/>
                                </a:cubicBezTo>
                                <a:cubicBezTo>
                                  <a:pt x="47577" y="10434"/>
                                  <a:pt x="72766" y="0"/>
                                  <a:pt x="990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057"/>
                          </a:solidFill>
                        </wps:spPr>
                        <wps:bodyPr/>
                      </wps:wsp>
                      <wps:wsp>
                        <wps:cNvPr id="390408288" name="TextBox 33"/>
                        <wps:cNvSpPr txBox="1"/>
                        <wps:spPr>
                          <a:xfrm>
                            <a:off x="0" y="5818670"/>
                            <a:ext cx="1180382" cy="245686"/>
                          </a:xfrm>
                          <a:prstGeom prst="rect">
                            <a:avLst/>
                          </a:prstGeom>
                        </wps:spPr>
                        <wps:bodyPr lIns="49412" tIns="49412" rIns="49412" bIns="49412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9F854" id="Group 31" o:spid="_x0000_s1026" style="position:absolute;margin-left:-53.4pt;margin-top:447.25pt;width:194.95pt;height:32.7pt;z-index:251672576" coordorigin=",58186" coordsize="11803,2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">
                <v:shape id="Freeform 32" o:spid="_x0000_s1027" style="position:absolute;top:58662;width:11803;height:1981;visibility:visible;mso-wrap-style:square;v-text-anchor:top" coordsize="1180382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" path="m99031,r982320,c1107616,,1132804,10434,1151376,29005v18572,18572,29006,43761,29006,70026l1180382,99031v,54693,-44338,99030,-99031,99030l99031,198061v-26265,,-51454,-10433,-70026,-29005c10434,150484,,125295,,99031r,c,72766,10434,47577,29005,29005,47577,10434,72766,,99031,xe" fillcolor="#1c1057" stroked="f">
                  <v:path arrowok="t"/>
                </v:shape>
                <v:shape id="TextBox 33" o:spid="_x0000_s1028" type="#_x0000_t202" style="position:absolute;top:58186;width:11803;height:2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" filled="f" stroked="f">
                  <v:textbox inset="1.3726mm,1.3726mm,1.3726mm,1.3726mm"/>
                </v:shape>
              </v:group>
            </w:pict>
          </mc:Fallback>
        </mc:AlternateContent>
      </w:r>
      <w:r w:rsidRPr="00335D3F">
        <w:rPr>
          <w:rFonts w:ascii="Calibri" w:hAnsi="Calibri" w:cs="Calibri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30077C" wp14:editId="10CC0580">
                <wp:simplePos x="0" y="0"/>
                <wp:positionH relativeFrom="column">
                  <wp:posOffset>-571500</wp:posOffset>
                </wp:positionH>
                <wp:positionV relativeFrom="paragraph">
                  <wp:posOffset>2197735</wp:posOffset>
                </wp:positionV>
                <wp:extent cx="2581275" cy="1952625"/>
                <wp:effectExtent l="0" t="0" r="0" b="0"/>
                <wp:wrapNone/>
                <wp:docPr id="57" name="Text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952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8B2952" w14:textId="49A1EFCA" w:rsidR="00877B70" w:rsidRPr="00335D3F" w:rsidRDefault="00877B70" w:rsidP="00B3325D">
                            <w:pPr>
                              <w:spacing w:before="240" w:line="360" w:lineRule="auto"/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 w:rsidRPr="00335D3F">
                              <w:rPr>
                                <w:rFonts w:ascii="Calibri" w:eastAsia="Raleway Medium" w:hAnsi="Calibri" w:cs="Calibri"/>
                                <w:b/>
                                <w:bCs/>
                                <w:color w:val="000000"/>
                                <w:kern w:val="24"/>
                                <w:sz w:val="24"/>
                              </w:rPr>
                              <w:t>Edad:</w:t>
                            </w:r>
                            <w:r w:rsidRPr="00335D3F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 xml:space="preserve"> </w:t>
                            </w:r>
                            <w:r w:rsidR="00CD290D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>19</w:t>
                            </w:r>
                            <w:r w:rsidRPr="00335D3F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 xml:space="preserve"> años</w:t>
                            </w:r>
                          </w:p>
                          <w:p w14:paraId="34BD0FF9" w14:textId="5D73D970" w:rsidR="00877B70" w:rsidRPr="00335D3F" w:rsidRDefault="00877B70" w:rsidP="00B3325D">
                            <w:pPr>
                              <w:spacing w:before="240" w:line="360" w:lineRule="auto"/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</w:pPr>
                            <w:r w:rsidRPr="00335D3F">
                              <w:rPr>
                                <w:rFonts w:ascii="Calibri" w:eastAsia="Raleway Medium" w:hAnsi="Calibri" w:cs="Calibri"/>
                                <w:b/>
                                <w:bCs/>
                                <w:color w:val="000000"/>
                                <w:kern w:val="24"/>
                                <w:sz w:val="24"/>
                              </w:rPr>
                              <w:t>Dirección:</w:t>
                            </w:r>
                            <w:r w:rsidRPr="00335D3F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D290D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>Sonzacate</w:t>
                            </w:r>
                            <w:proofErr w:type="spellEnd"/>
                            <w:r w:rsidR="00307F88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 xml:space="preserve">, </w:t>
                            </w:r>
                            <w:r w:rsidR="00140D9E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>Sonsonate</w:t>
                            </w:r>
                          </w:p>
                          <w:p w14:paraId="541A8D7C" w14:textId="365C9429" w:rsidR="00877B70" w:rsidRPr="00335D3F" w:rsidRDefault="00877B70" w:rsidP="00B3325D">
                            <w:pPr>
                              <w:spacing w:before="240" w:line="360" w:lineRule="auto"/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</w:pPr>
                            <w:r w:rsidRPr="00335D3F">
                              <w:rPr>
                                <w:rFonts w:ascii="Calibri" w:eastAsia="Raleway Medium" w:hAnsi="Calibri" w:cs="Calibri"/>
                                <w:b/>
                                <w:bCs/>
                                <w:color w:val="000000"/>
                                <w:kern w:val="24"/>
                                <w:sz w:val="24"/>
                              </w:rPr>
                              <w:t>Celular:</w:t>
                            </w:r>
                            <w:r w:rsidRPr="00335D3F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 xml:space="preserve"> </w:t>
                            </w:r>
                            <w:r w:rsidR="009F4E19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>6</w:t>
                            </w:r>
                            <w:r w:rsidR="00CD290D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>421-5902</w:t>
                            </w:r>
                          </w:p>
                          <w:p w14:paraId="19B2B992" w14:textId="0247C4B1" w:rsidR="00877B70" w:rsidRPr="00991ACB" w:rsidRDefault="00877B70" w:rsidP="00B3325D">
                            <w:pPr>
                              <w:spacing w:before="240" w:line="360" w:lineRule="auto"/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  <w:lang w:val="es-MX"/>
                              </w:rPr>
                            </w:pPr>
                            <w:r w:rsidRPr="00335D3F">
                              <w:rPr>
                                <w:rFonts w:ascii="Calibri" w:eastAsia="Raleway Medium" w:hAnsi="Calibri" w:cs="Calibri"/>
                                <w:b/>
                                <w:bCs/>
                                <w:color w:val="000000"/>
                                <w:kern w:val="24"/>
                                <w:sz w:val="24"/>
                              </w:rPr>
                              <w:t>Corre</w:t>
                            </w:r>
                            <w:r w:rsidR="00794741">
                              <w:rPr>
                                <w:rFonts w:ascii="Calibri" w:eastAsia="Raleway Medium" w:hAnsi="Calibri" w:cs="Calibri"/>
                                <w:b/>
                                <w:bCs/>
                                <w:color w:val="000000"/>
                                <w:kern w:val="24"/>
                                <w:sz w:val="24"/>
                              </w:rPr>
                              <w:t>o</w:t>
                            </w:r>
                            <w:r w:rsidR="00991ACB" w:rsidRPr="00991ACB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  <w:lang w:val="en-US"/>
                              </w:rPr>
                              <w:t xml:space="preserve">: </w:t>
                            </w:r>
                            <w:r w:rsidR="00CD290D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  <w:lang w:val="en-US"/>
                              </w:rPr>
                              <w:t>fernandoefrainorellanaayla@gmail.com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0077C" id="TextBox 57" o:spid="_x0000_s1034" type="#_x0000_t202" style="position:absolute;margin-left:-45pt;margin-top:173.05pt;width:203.25pt;height:15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" filled="f" stroked="f">
                <v:textbox inset="0,0,0,0">
                  <w:txbxContent>
                    <w:p w14:paraId="4B8B2952" w14:textId="49A1EFCA" w:rsidR="00877B70" w:rsidRPr="00335D3F" w:rsidRDefault="00877B70" w:rsidP="00B3325D">
                      <w:pPr>
                        <w:spacing w:before="240" w:line="360" w:lineRule="auto"/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  <w14:ligatures w14:val="none"/>
                        </w:rPr>
                      </w:pPr>
                      <w:r w:rsidRPr="00335D3F">
                        <w:rPr>
                          <w:rFonts w:ascii="Calibri" w:eastAsia="Raleway Medium" w:hAnsi="Calibri" w:cs="Calibri"/>
                          <w:b/>
                          <w:bCs/>
                          <w:color w:val="000000"/>
                          <w:kern w:val="24"/>
                          <w:sz w:val="24"/>
                        </w:rPr>
                        <w:t>Edad:</w:t>
                      </w:r>
                      <w:r w:rsidRPr="00335D3F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 xml:space="preserve"> </w:t>
                      </w:r>
                      <w:r w:rsidR="00CD290D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>19</w:t>
                      </w:r>
                      <w:r w:rsidRPr="00335D3F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 xml:space="preserve"> años</w:t>
                      </w:r>
                    </w:p>
                    <w:p w14:paraId="34BD0FF9" w14:textId="5D73D970" w:rsidR="00877B70" w:rsidRPr="00335D3F" w:rsidRDefault="00877B70" w:rsidP="00B3325D">
                      <w:pPr>
                        <w:spacing w:before="240" w:line="360" w:lineRule="auto"/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</w:pPr>
                      <w:r w:rsidRPr="00335D3F">
                        <w:rPr>
                          <w:rFonts w:ascii="Calibri" w:eastAsia="Raleway Medium" w:hAnsi="Calibri" w:cs="Calibri"/>
                          <w:b/>
                          <w:bCs/>
                          <w:color w:val="000000"/>
                          <w:kern w:val="24"/>
                          <w:sz w:val="24"/>
                        </w:rPr>
                        <w:t>Dirección:</w:t>
                      </w:r>
                      <w:r w:rsidRPr="00335D3F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 xml:space="preserve"> </w:t>
                      </w:r>
                      <w:proofErr w:type="spellStart"/>
                      <w:r w:rsidR="00CD290D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>Sonzacate</w:t>
                      </w:r>
                      <w:proofErr w:type="spellEnd"/>
                      <w:r w:rsidR="00307F88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 xml:space="preserve">, </w:t>
                      </w:r>
                      <w:r w:rsidR="00140D9E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>Sonsonate</w:t>
                      </w:r>
                    </w:p>
                    <w:p w14:paraId="541A8D7C" w14:textId="365C9429" w:rsidR="00877B70" w:rsidRPr="00335D3F" w:rsidRDefault="00877B70" w:rsidP="00B3325D">
                      <w:pPr>
                        <w:spacing w:before="240" w:line="360" w:lineRule="auto"/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</w:pPr>
                      <w:r w:rsidRPr="00335D3F">
                        <w:rPr>
                          <w:rFonts w:ascii="Calibri" w:eastAsia="Raleway Medium" w:hAnsi="Calibri" w:cs="Calibri"/>
                          <w:b/>
                          <w:bCs/>
                          <w:color w:val="000000"/>
                          <w:kern w:val="24"/>
                          <w:sz w:val="24"/>
                        </w:rPr>
                        <w:t>Celular:</w:t>
                      </w:r>
                      <w:r w:rsidRPr="00335D3F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 xml:space="preserve"> </w:t>
                      </w:r>
                      <w:r w:rsidR="009F4E19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>6</w:t>
                      </w:r>
                      <w:r w:rsidR="00CD290D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>421-5902</w:t>
                      </w:r>
                    </w:p>
                    <w:p w14:paraId="19B2B992" w14:textId="0247C4B1" w:rsidR="00877B70" w:rsidRPr="00991ACB" w:rsidRDefault="00877B70" w:rsidP="00B3325D">
                      <w:pPr>
                        <w:spacing w:before="240" w:line="360" w:lineRule="auto"/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  <w:lang w:val="es-MX"/>
                        </w:rPr>
                      </w:pPr>
                      <w:r w:rsidRPr="00335D3F">
                        <w:rPr>
                          <w:rFonts w:ascii="Calibri" w:eastAsia="Raleway Medium" w:hAnsi="Calibri" w:cs="Calibri"/>
                          <w:b/>
                          <w:bCs/>
                          <w:color w:val="000000"/>
                          <w:kern w:val="24"/>
                          <w:sz w:val="24"/>
                        </w:rPr>
                        <w:t>Corre</w:t>
                      </w:r>
                      <w:r w:rsidR="00794741">
                        <w:rPr>
                          <w:rFonts w:ascii="Calibri" w:eastAsia="Raleway Medium" w:hAnsi="Calibri" w:cs="Calibri"/>
                          <w:b/>
                          <w:bCs/>
                          <w:color w:val="000000"/>
                          <w:kern w:val="24"/>
                          <w:sz w:val="24"/>
                        </w:rPr>
                        <w:t>o</w:t>
                      </w:r>
                      <w:r w:rsidR="00991ACB" w:rsidRPr="00991ACB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  <w:lang w:val="en-US"/>
                        </w:rPr>
                        <w:t xml:space="preserve">: </w:t>
                      </w:r>
                      <w:r w:rsidR="00CD290D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  <w:lang w:val="en-US"/>
                        </w:rPr>
                        <w:t>fernandoefrainorellanaayla@gmail.com</w:t>
                      </w:r>
                    </w:p>
                  </w:txbxContent>
                </v:textbox>
              </v:shape>
            </w:pict>
          </mc:Fallback>
        </mc:AlternateContent>
      </w:r>
      <w:r w:rsidRPr="00335D3F">
        <w:rPr>
          <w:rFonts w:ascii="Calibri" w:hAnsi="Calibri" w:cs="Calibri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EAF507" wp14:editId="1E2932C3">
                <wp:simplePos x="0" y="0"/>
                <wp:positionH relativeFrom="column">
                  <wp:posOffset>-337820</wp:posOffset>
                </wp:positionH>
                <wp:positionV relativeFrom="paragraph">
                  <wp:posOffset>1894840</wp:posOffset>
                </wp:positionV>
                <wp:extent cx="1245235" cy="227965"/>
                <wp:effectExtent l="0" t="0" r="0" b="0"/>
                <wp:wrapNone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23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5D806" w14:textId="77777777" w:rsidR="00877B70" w:rsidRPr="00335D3F" w:rsidRDefault="00877B70" w:rsidP="00877B70">
                            <w:pPr>
                              <w:spacing w:line="354" w:lineRule="exact"/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</w:pPr>
                            <w:r w:rsidRPr="00335D3F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  <w:t>CONTACTO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AF507" id="TextBox 54" o:spid="_x0000_s1035" type="#_x0000_t202" style="position:absolute;margin-left:-26.6pt;margin-top:149.2pt;width:98.05pt;height:1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" filled="f" stroked="f">
                <v:textbox style="mso-fit-shape-to-text:t" inset="0,0,0,0">
                  <w:txbxContent>
                    <w:p w14:paraId="0235D806" w14:textId="77777777" w:rsidR="00877B70" w:rsidRPr="00335D3F" w:rsidRDefault="00877B70" w:rsidP="00877B70">
                      <w:pPr>
                        <w:spacing w:line="354" w:lineRule="exact"/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</w:pPr>
                      <w:r w:rsidRPr="00335D3F"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  <w:t>CONTACTO</w:t>
                      </w:r>
                    </w:p>
                  </w:txbxContent>
                </v:textbox>
              </v:shape>
            </w:pict>
          </mc:Fallback>
        </mc:AlternateContent>
      </w:r>
      <w:r w:rsidRPr="00335D3F">
        <w:rPr>
          <w:rFonts w:ascii="Calibri" w:hAnsi="Calibri" w:cs="Calibri"/>
          <w:noProof/>
          <w:sz w:val="24"/>
          <w:lang w:bidi="es-E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2634C8E" wp14:editId="76B71358">
                <wp:simplePos x="0" y="0"/>
                <wp:positionH relativeFrom="column">
                  <wp:posOffset>-590550</wp:posOffset>
                </wp:positionH>
                <wp:positionV relativeFrom="paragraph">
                  <wp:posOffset>1786941</wp:posOffset>
                </wp:positionV>
                <wp:extent cx="2433320" cy="384175"/>
                <wp:effectExtent l="0" t="3810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3320" cy="384175"/>
                          <a:chOff x="42214" y="1579401"/>
                          <a:chExt cx="1204700" cy="237968"/>
                        </a:xfrm>
                      </wpg:grpSpPr>
                      <wps:wsp>
                        <wps:cNvPr id="1303909363" name="Freeform 26"/>
                        <wps:cNvSpPr/>
                        <wps:spPr>
                          <a:xfrm>
                            <a:off x="42214" y="1627026"/>
                            <a:ext cx="1204700" cy="1903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700" h="190343">
                                <a:moveTo>
                                  <a:pt x="95171" y="0"/>
                                </a:moveTo>
                                <a:lnTo>
                                  <a:pt x="1109529" y="0"/>
                                </a:lnTo>
                                <a:cubicBezTo>
                                  <a:pt x="1134770" y="0"/>
                                  <a:pt x="1158977" y="10027"/>
                                  <a:pt x="1176825" y="27875"/>
                                </a:cubicBezTo>
                                <a:cubicBezTo>
                                  <a:pt x="1194673" y="45723"/>
                                  <a:pt x="1204700" y="69930"/>
                                  <a:pt x="1204700" y="95171"/>
                                </a:cubicBezTo>
                                <a:lnTo>
                                  <a:pt x="1204700" y="95171"/>
                                </a:lnTo>
                                <a:cubicBezTo>
                                  <a:pt x="1204700" y="120413"/>
                                  <a:pt x="1194673" y="144620"/>
                                  <a:pt x="1176825" y="162468"/>
                                </a:cubicBezTo>
                                <a:cubicBezTo>
                                  <a:pt x="1158977" y="180316"/>
                                  <a:pt x="1134770" y="190343"/>
                                  <a:pt x="1109529" y="190343"/>
                                </a:cubicBezTo>
                                <a:lnTo>
                                  <a:pt x="95171" y="190343"/>
                                </a:lnTo>
                                <a:cubicBezTo>
                                  <a:pt x="69930" y="190343"/>
                                  <a:pt x="45723" y="180316"/>
                                  <a:pt x="27875" y="162468"/>
                                </a:cubicBezTo>
                                <a:cubicBezTo>
                                  <a:pt x="10027" y="144620"/>
                                  <a:pt x="0" y="120413"/>
                                  <a:pt x="0" y="95171"/>
                                </a:cubicBezTo>
                                <a:lnTo>
                                  <a:pt x="0" y="95171"/>
                                </a:lnTo>
                                <a:cubicBezTo>
                                  <a:pt x="0" y="69930"/>
                                  <a:pt x="10027" y="45723"/>
                                  <a:pt x="27875" y="27875"/>
                                </a:cubicBezTo>
                                <a:cubicBezTo>
                                  <a:pt x="45723" y="10027"/>
                                  <a:pt x="69930" y="0"/>
                                  <a:pt x="9517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057"/>
                          </a:solidFill>
                        </wps:spPr>
                        <wps:bodyPr/>
                      </wps:wsp>
                      <wps:wsp>
                        <wps:cNvPr id="20976579" name="TextBox 27"/>
                        <wps:cNvSpPr txBox="1"/>
                        <wps:spPr>
                          <a:xfrm>
                            <a:off x="42214" y="1579401"/>
                            <a:ext cx="1204700" cy="237968"/>
                          </a:xfrm>
                          <a:prstGeom prst="rect">
                            <a:avLst/>
                          </a:prstGeom>
                        </wps:spPr>
                        <wps:bodyPr lIns="49412" tIns="49412" rIns="49412" bIns="49412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1D9C3" id="Group 25" o:spid="_x0000_s1026" style="position:absolute;margin-left:-46.5pt;margin-top:140.7pt;width:191.6pt;height:30.25pt;z-index:251670528" coordorigin="422,15794" coordsize="12047,2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">
                <v:shape id="Freeform 26" o:spid="_x0000_s1027" style="position:absolute;left:422;top:16270;width:12047;height:1903;visibility:visible;mso-wrap-style:square;v-text-anchor:top" coordsize="1204700,190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" path="m95171,l1109529,v25241,,49448,10027,67296,27875c1194673,45723,1204700,69930,1204700,95171r,c1204700,120413,1194673,144620,1176825,162468v-17848,17848,-42055,27875,-67296,27875l95171,190343v-25241,,-49448,-10027,-67296,-27875c10027,144620,,120413,,95171r,c,69930,10027,45723,27875,27875,45723,10027,69930,,95171,xe" fillcolor="#1c1057" stroked="f">
                  <v:path arrowok="t"/>
                </v:shape>
                <v:shape id="TextBox 27" o:spid="_x0000_s1028" type="#_x0000_t202" style="position:absolute;left:422;top:15794;width:12047;height:2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" filled="f" stroked="f">
                  <v:textbox inset="1.3726mm,1.3726mm,1.3726mm,1.3726mm"/>
                </v:shape>
              </v:group>
            </w:pict>
          </mc:Fallback>
        </mc:AlternateContent>
      </w:r>
      <w:r w:rsidR="00A9442D"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0E79DC" wp14:editId="0D36C703">
                <wp:simplePos x="0" y="0"/>
                <wp:positionH relativeFrom="column">
                  <wp:posOffset>2720340</wp:posOffset>
                </wp:positionH>
                <wp:positionV relativeFrom="paragraph">
                  <wp:posOffset>2936240</wp:posOffset>
                </wp:positionV>
                <wp:extent cx="2907030" cy="227965"/>
                <wp:effectExtent l="0" t="0" r="0" b="0"/>
                <wp:wrapSquare wrapText="bothSides"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543C85" w14:textId="46D9DAF9" w:rsidR="003E4081" w:rsidRPr="00335D3F" w:rsidRDefault="003E4081" w:rsidP="003E4081">
                            <w:pPr>
                              <w:spacing w:line="354" w:lineRule="exact"/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 w:rsidRPr="00335D3F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  <w:t xml:space="preserve">EXPERIENCIA </w:t>
                            </w:r>
                            <w:r w:rsidR="00335D3F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  <w:t>PROFESIONAL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1D0E79DC" id="TextBox 43" o:spid="_x0000_s1031" type="#_x0000_t202" style="position:absolute;margin-left:214.2pt;margin-top:231.2pt;width:228.9pt;height:17.9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" filled="f" stroked="f">
                <v:textbox style="mso-fit-shape-to-text:t" inset="0,0,0,0">
                  <w:txbxContent>
                    <w:p w14:paraId="7E543C85" w14:textId="46D9DAF9" w:rsidR="003E4081" w:rsidRPr="00335D3F" w:rsidRDefault="003E4081" w:rsidP="003E4081">
                      <w:pPr>
                        <w:spacing w:line="354" w:lineRule="exact"/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  <w14:ligatures w14:val="none"/>
                        </w:rPr>
                      </w:pPr>
                      <w:r w:rsidRPr="00335D3F"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  <w:t xml:space="preserve">EXPERIENCIA </w:t>
                      </w:r>
                      <w:r w:rsidR="00335D3F"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  <w:t>PROFESIONAL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442D"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3A6EB4" wp14:editId="734B5470">
                <wp:simplePos x="0" y="0"/>
                <wp:positionH relativeFrom="column">
                  <wp:posOffset>2711450</wp:posOffset>
                </wp:positionH>
                <wp:positionV relativeFrom="paragraph">
                  <wp:posOffset>1137285</wp:posOffset>
                </wp:positionV>
                <wp:extent cx="2907603" cy="227965"/>
                <wp:effectExtent l="0" t="0" r="0" b="0"/>
                <wp:wrapNone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603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19BAA6" w14:textId="5921D751" w:rsidR="003E4081" w:rsidRPr="00335D3F" w:rsidRDefault="00B276A8" w:rsidP="003E4081">
                            <w:pPr>
                              <w:spacing w:line="354" w:lineRule="exact"/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/>
                                <w:spacing w:val="2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 w:rsidRPr="00335D3F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  <w:t>FORMACIÓN</w:t>
                            </w:r>
                            <w:r w:rsidRPr="00335D3F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/>
                                <w:spacing w:val="20"/>
                                <w:kern w:val="24"/>
                                <w:sz w:val="24"/>
                              </w:rPr>
                              <w:t xml:space="preserve"> ACADÉMICA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083A6EB4" id="TextBox 44" o:spid="_x0000_s1032" type="#_x0000_t202" style="position:absolute;margin-left:213.5pt;margin-top:89.55pt;width:228.95pt;height:17.9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" filled="f" stroked="f">
                <v:textbox style="mso-fit-shape-to-text:t" inset="0,0,0,0">
                  <w:txbxContent>
                    <w:p w14:paraId="7D19BAA6" w14:textId="5921D751" w:rsidR="003E4081" w:rsidRPr="00335D3F" w:rsidRDefault="00B276A8" w:rsidP="003E4081">
                      <w:pPr>
                        <w:spacing w:line="354" w:lineRule="exact"/>
                        <w:rPr>
                          <w:rFonts w:ascii="Calibri" w:eastAsia="Raleway Bold" w:hAnsi="Calibri" w:cs="Calibri"/>
                          <w:b/>
                          <w:bCs/>
                          <w:color w:val="FFFFFF"/>
                          <w:spacing w:val="20"/>
                          <w:kern w:val="24"/>
                          <w:sz w:val="24"/>
                          <w14:ligatures w14:val="none"/>
                        </w:rPr>
                      </w:pPr>
                      <w:r w:rsidRPr="00335D3F"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  <w:t>FORMACIÓN</w:t>
                      </w:r>
                      <w:r w:rsidRPr="00335D3F">
                        <w:rPr>
                          <w:rFonts w:ascii="Calibri" w:eastAsia="Raleway Bold" w:hAnsi="Calibri" w:cs="Calibri"/>
                          <w:b/>
                          <w:bCs/>
                          <w:color w:val="FFFFFF"/>
                          <w:spacing w:val="20"/>
                          <w:kern w:val="24"/>
                          <w:sz w:val="24"/>
                        </w:rPr>
                        <w:t xml:space="preserve"> ACADÉMICA</w:t>
                      </w:r>
                    </w:p>
                  </w:txbxContent>
                </v:textbox>
              </v:shape>
            </w:pict>
          </mc:Fallback>
        </mc:AlternateContent>
      </w:r>
      <w:r w:rsidR="00A9442D"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26EDD7E" wp14:editId="19EFC882">
                <wp:simplePos x="0" y="0"/>
                <wp:positionH relativeFrom="column">
                  <wp:posOffset>2407916</wp:posOffset>
                </wp:positionH>
                <wp:positionV relativeFrom="paragraph">
                  <wp:posOffset>1003935</wp:posOffset>
                </wp:positionV>
                <wp:extent cx="3584195" cy="391795"/>
                <wp:effectExtent l="0" t="0" r="0" b="825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4195" cy="391795"/>
                          <a:chOff x="0" y="1692865"/>
                          <a:chExt cx="1593447" cy="241093"/>
                        </a:xfrm>
                      </wpg:grpSpPr>
                      <wps:wsp>
                        <wps:cNvPr id="851750625" name="Freeform 14"/>
                        <wps:cNvSpPr/>
                        <wps:spPr>
                          <a:xfrm>
                            <a:off x="0" y="1740490"/>
                            <a:ext cx="1593447" cy="1934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447" h="193468">
                                <a:moveTo>
                                  <a:pt x="96734" y="0"/>
                                </a:moveTo>
                                <a:lnTo>
                                  <a:pt x="1496713" y="0"/>
                                </a:lnTo>
                                <a:cubicBezTo>
                                  <a:pt x="1522368" y="0"/>
                                  <a:pt x="1546973" y="10192"/>
                                  <a:pt x="1565114" y="28333"/>
                                </a:cubicBezTo>
                                <a:cubicBezTo>
                                  <a:pt x="1583255" y="46474"/>
                                  <a:pt x="1593447" y="71079"/>
                                  <a:pt x="1593447" y="96734"/>
                                </a:cubicBezTo>
                                <a:lnTo>
                                  <a:pt x="1593447" y="96734"/>
                                </a:lnTo>
                                <a:cubicBezTo>
                                  <a:pt x="1593447" y="150159"/>
                                  <a:pt x="1550138" y="193468"/>
                                  <a:pt x="1496713" y="193468"/>
                                </a:cubicBezTo>
                                <a:lnTo>
                                  <a:pt x="96734" y="193468"/>
                                </a:lnTo>
                                <a:cubicBezTo>
                                  <a:pt x="71079" y="193468"/>
                                  <a:pt x="46474" y="183277"/>
                                  <a:pt x="28333" y="165135"/>
                                </a:cubicBezTo>
                                <a:cubicBezTo>
                                  <a:pt x="10192" y="146994"/>
                                  <a:pt x="0" y="122390"/>
                                  <a:pt x="0" y="96734"/>
                                </a:cubicBezTo>
                                <a:lnTo>
                                  <a:pt x="0" y="96734"/>
                                </a:lnTo>
                                <a:cubicBezTo>
                                  <a:pt x="0" y="71079"/>
                                  <a:pt x="10192" y="46474"/>
                                  <a:pt x="28333" y="28333"/>
                                </a:cubicBezTo>
                                <a:cubicBezTo>
                                  <a:pt x="46474" y="10192"/>
                                  <a:pt x="71079" y="0"/>
                                  <a:pt x="9673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057"/>
                          </a:solidFill>
                        </wps:spPr>
                        <wps:bodyPr/>
                      </wps:wsp>
                      <wps:wsp>
                        <wps:cNvPr id="15927649" name="TextBox 15"/>
                        <wps:cNvSpPr txBox="1"/>
                        <wps:spPr>
                          <a:xfrm>
                            <a:off x="0" y="1692865"/>
                            <a:ext cx="1593447" cy="241093"/>
                          </a:xfrm>
                          <a:prstGeom prst="rect">
                            <a:avLst/>
                          </a:prstGeom>
                        </wps:spPr>
                        <wps:bodyPr lIns="49412" tIns="49412" rIns="49412" bIns="49412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3B428B" id="Group 13" o:spid="_x0000_s1026" style="position:absolute;margin-left:189.6pt;margin-top:79.05pt;width:282.2pt;height:30.85pt;z-index:251687936;mso-width-relative:margin" coordorigin=",16928" coordsize="15934,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">
                <v:shape id="Freeform 14" o:spid="_x0000_s1027" style="position:absolute;top:17404;width:15934;height:1935;visibility:visible;mso-wrap-style:square;v-text-anchor:top" coordsize="1593447,193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" path="m96734,l1496713,v25655,,50260,10192,68401,28333c1583255,46474,1593447,71079,1593447,96734r,c1593447,150159,1550138,193468,1496713,193468r-1399979,c71079,193468,46474,183277,28333,165135,10192,146994,,122390,,96734r,c,71079,10192,46474,28333,28333,46474,10192,71079,,96734,xe" fillcolor="#1c1057" stroked="f">
                  <v:path arrowok="t"/>
                </v:shape>
                <v:shape id="TextBox 15" o:spid="_x0000_s1028" type="#_x0000_t202" style="position:absolute;top:16928;width:15934;height:2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" filled="f" stroked="f">
                  <v:textbox inset="1.3726mm,1.3726mm,1.3726mm,1.3726mm"/>
                </v:shape>
              </v:group>
            </w:pict>
          </mc:Fallback>
        </mc:AlternateContent>
      </w:r>
      <w:r w:rsidR="008422D0"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77C62E" wp14:editId="7F576623">
                <wp:simplePos x="0" y="0"/>
                <wp:positionH relativeFrom="column">
                  <wp:posOffset>2491105</wp:posOffset>
                </wp:positionH>
                <wp:positionV relativeFrom="paragraph">
                  <wp:posOffset>1572260</wp:posOffset>
                </wp:positionV>
                <wp:extent cx="3538855" cy="975360"/>
                <wp:effectExtent l="0" t="0" r="0" b="0"/>
                <wp:wrapNone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855" cy="975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7764B5" w14:textId="7099AD57" w:rsidR="00335D3F" w:rsidRPr="00335D3F" w:rsidRDefault="00335D3F" w:rsidP="00335D3F">
                            <w:pPr>
                              <w:pStyle w:val="Prrafodelista"/>
                              <w:numPr>
                                <w:ilvl w:val="0"/>
                                <w:numId w:val="0"/>
                              </w:numPr>
                              <w:spacing w:line="295" w:lineRule="exact"/>
                              <w:ind w:left="720"/>
                              <w:rPr>
                                <w:rFonts w:ascii="Calibri" w:eastAsia="Raleway" w:hAnsi="Calibri" w:cs="Calibri"/>
                                <w:color w:val="191919"/>
                                <w:kern w:val="24"/>
                                <w:sz w:val="24"/>
                              </w:rPr>
                            </w:pPr>
                          </w:p>
                          <w:p w14:paraId="44E94375" w14:textId="784715DC" w:rsidR="00CB67DE" w:rsidRPr="00335D3F" w:rsidRDefault="00CD290D" w:rsidP="00CB67DE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line="295" w:lineRule="exact"/>
                              <w:rPr>
                                <w:rFonts w:ascii="Calibri" w:eastAsia="Raleway" w:hAnsi="Calibri" w:cs="Calibri"/>
                                <w:color w:val="191919"/>
                                <w:kern w:val="24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Raleway" w:hAnsi="Calibri" w:cs="Calibri"/>
                                <w:color w:val="191919"/>
                                <w:kern w:val="24"/>
                                <w:sz w:val="24"/>
                              </w:rPr>
                              <w:t>Bachierato</w:t>
                            </w:r>
                            <w:proofErr w:type="spellEnd"/>
                            <w:r>
                              <w:rPr>
                                <w:rFonts w:ascii="Calibri" w:eastAsia="Raleway" w:hAnsi="Calibri" w:cs="Calibri"/>
                                <w:color w:val="191919"/>
                                <w:kern w:val="24"/>
                                <w:sz w:val="24"/>
                              </w:rPr>
                              <w:t xml:space="preserve"> - 2024</w:t>
                            </w:r>
                            <w:r w:rsidR="00CB67DE" w:rsidRPr="00335D3F">
                              <w:rPr>
                                <w:rFonts w:ascii="Calibri" w:eastAsia="Raleway" w:hAnsi="Calibri" w:cs="Calibri"/>
                                <w:color w:val="191919"/>
                                <w:kern w:val="24"/>
                                <w:sz w:val="24"/>
                              </w:rPr>
                              <w:t xml:space="preserve"> </w:t>
                            </w:r>
                            <w:r w:rsidR="006620A3" w:rsidRPr="00335D3F">
                              <w:rPr>
                                <w:rFonts w:ascii="Calibri" w:eastAsia="Raleway" w:hAnsi="Calibri" w:cs="Calibri"/>
                                <w:color w:val="191919"/>
                                <w:kern w:val="24"/>
                                <w:sz w:val="24"/>
                              </w:rPr>
                              <w:t>|</w:t>
                            </w:r>
                            <w:r w:rsidR="00CB67DE" w:rsidRPr="00335D3F">
                              <w:rPr>
                                <w:rFonts w:ascii="Calibri" w:eastAsia="Raleway" w:hAnsi="Calibri" w:cs="Calibri"/>
                                <w:color w:val="191919"/>
                                <w:kern w:val="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Raleway" w:hAnsi="Calibri" w:cs="Calibri"/>
                                <w:color w:val="191919"/>
                                <w:kern w:val="24"/>
                                <w:sz w:val="24"/>
                              </w:rPr>
                              <w:t>Colegio Bautista Internacional de Sonsonate - Sonsonate</w:t>
                            </w:r>
                          </w:p>
                          <w:p w14:paraId="3ADD21B5" w14:textId="77777777" w:rsidR="00CB67DE" w:rsidRPr="00335D3F" w:rsidRDefault="00CB67DE" w:rsidP="00CB67DE">
                            <w:pPr>
                              <w:spacing w:line="295" w:lineRule="exact"/>
                              <w:rPr>
                                <w:rFonts w:ascii="Raleway" w:eastAsia="Raleway" w:hAnsi="Raleway" w:cs="Raleway"/>
                                <w:color w:val="19191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F7C1B03" w14:textId="002BF14E" w:rsidR="003E4081" w:rsidRPr="00335D3F" w:rsidRDefault="003E4081" w:rsidP="00335D3F">
                            <w:pPr>
                              <w:spacing w:line="295" w:lineRule="exact"/>
                              <w:ind w:left="432" w:hanging="360"/>
                              <w:rPr>
                                <w:rFonts w:ascii="Raleway" w:eastAsia="Raleway" w:hAnsi="Raleway" w:cs="Raleway"/>
                                <w:color w:val="19191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7C62E" id="TextBox 35" o:spid="_x0000_s1038" type="#_x0000_t202" style="position:absolute;margin-left:196.15pt;margin-top:123.8pt;width:278.65pt;height:76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" filled="f" stroked="f">
                <v:textbox inset="0,0,0,0">
                  <w:txbxContent>
                    <w:p w14:paraId="587764B5" w14:textId="7099AD57" w:rsidR="00335D3F" w:rsidRPr="00335D3F" w:rsidRDefault="00335D3F" w:rsidP="00335D3F">
                      <w:pPr>
                        <w:pStyle w:val="Prrafodelista"/>
                        <w:numPr>
                          <w:ilvl w:val="0"/>
                          <w:numId w:val="0"/>
                        </w:numPr>
                        <w:spacing w:line="295" w:lineRule="exact"/>
                        <w:ind w:left="720"/>
                        <w:rPr>
                          <w:rFonts w:ascii="Calibri" w:eastAsia="Raleway" w:hAnsi="Calibri" w:cs="Calibri"/>
                          <w:color w:val="191919"/>
                          <w:kern w:val="24"/>
                          <w:sz w:val="24"/>
                        </w:rPr>
                      </w:pPr>
                    </w:p>
                    <w:p w14:paraId="44E94375" w14:textId="784715DC" w:rsidR="00CB67DE" w:rsidRPr="00335D3F" w:rsidRDefault="00CD290D" w:rsidP="00CB67DE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line="295" w:lineRule="exact"/>
                        <w:rPr>
                          <w:rFonts w:ascii="Calibri" w:eastAsia="Raleway" w:hAnsi="Calibri" w:cs="Calibri"/>
                          <w:color w:val="191919"/>
                          <w:kern w:val="24"/>
                          <w:sz w:val="24"/>
                        </w:rPr>
                      </w:pPr>
                      <w:proofErr w:type="spellStart"/>
                      <w:r>
                        <w:rPr>
                          <w:rFonts w:ascii="Calibri" w:eastAsia="Raleway" w:hAnsi="Calibri" w:cs="Calibri"/>
                          <w:color w:val="191919"/>
                          <w:kern w:val="24"/>
                          <w:sz w:val="24"/>
                        </w:rPr>
                        <w:t>Bachierato</w:t>
                      </w:r>
                      <w:proofErr w:type="spellEnd"/>
                      <w:r>
                        <w:rPr>
                          <w:rFonts w:ascii="Calibri" w:eastAsia="Raleway" w:hAnsi="Calibri" w:cs="Calibri"/>
                          <w:color w:val="191919"/>
                          <w:kern w:val="24"/>
                          <w:sz w:val="24"/>
                        </w:rPr>
                        <w:t xml:space="preserve"> - 2024</w:t>
                      </w:r>
                      <w:r w:rsidR="00CB67DE" w:rsidRPr="00335D3F">
                        <w:rPr>
                          <w:rFonts w:ascii="Calibri" w:eastAsia="Raleway" w:hAnsi="Calibri" w:cs="Calibri"/>
                          <w:color w:val="191919"/>
                          <w:kern w:val="24"/>
                          <w:sz w:val="24"/>
                        </w:rPr>
                        <w:t xml:space="preserve"> </w:t>
                      </w:r>
                      <w:r w:rsidR="006620A3" w:rsidRPr="00335D3F">
                        <w:rPr>
                          <w:rFonts w:ascii="Calibri" w:eastAsia="Raleway" w:hAnsi="Calibri" w:cs="Calibri"/>
                          <w:color w:val="191919"/>
                          <w:kern w:val="24"/>
                          <w:sz w:val="24"/>
                        </w:rPr>
                        <w:t>|</w:t>
                      </w:r>
                      <w:r w:rsidR="00CB67DE" w:rsidRPr="00335D3F">
                        <w:rPr>
                          <w:rFonts w:ascii="Calibri" w:eastAsia="Raleway" w:hAnsi="Calibri" w:cs="Calibri"/>
                          <w:color w:val="191919"/>
                          <w:kern w:val="2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Raleway" w:hAnsi="Calibri" w:cs="Calibri"/>
                          <w:color w:val="191919"/>
                          <w:kern w:val="24"/>
                          <w:sz w:val="24"/>
                        </w:rPr>
                        <w:t>Colegio Bautista Internacional de Sonsonate - Sonsonate</w:t>
                      </w:r>
                    </w:p>
                    <w:p w14:paraId="3ADD21B5" w14:textId="77777777" w:rsidR="00CB67DE" w:rsidRPr="00335D3F" w:rsidRDefault="00CB67DE" w:rsidP="00CB67DE">
                      <w:pPr>
                        <w:spacing w:line="295" w:lineRule="exact"/>
                        <w:rPr>
                          <w:rFonts w:ascii="Raleway" w:eastAsia="Raleway" w:hAnsi="Raleway" w:cs="Raleway"/>
                          <w:color w:val="191919"/>
                          <w:kern w:val="24"/>
                          <w:sz w:val="21"/>
                          <w:szCs w:val="21"/>
                        </w:rPr>
                      </w:pPr>
                    </w:p>
                    <w:p w14:paraId="4F7C1B03" w14:textId="002BF14E" w:rsidR="003E4081" w:rsidRPr="00335D3F" w:rsidRDefault="003E4081" w:rsidP="00335D3F">
                      <w:pPr>
                        <w:spacing w:line="295" w:lineRule="exact"/>
                        <w:ind w:left="432" w:hanging="360"/>
                        <w:rPr>
                          <w:rFonts w:ascii="Raleway" w:eastAsia="Raleway" w:hAnsi="Raleway" w:cs="Raleway"/>
                          <w:color w:val="191919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2D0" w:rsidRPr="00335D3F">
        <w:rPr>
          <w:rFonts w:ascii="Calibri" w:hAnsi="Calibri" w:cs="Calibri"/>
          <w:noProof/>
          <w:color w:val="002060"/>
          <w:sz w:val="24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A16C6B8" wp14:editId="684B412B">
                <wp:simplePos x="0" y="0"/>
                <wp:positionH relativeFrom="column">
                  <wp:posOffset>2443480</wp:posOffset>
                </wp:positionH>
                <wp:positionV relativeFrom="paragraph">
                  <wp:posOffset>2813050</wp:posOffset>
                </wp:positionV>
                <wp:extent cx="3584195" cy="391795"/>
                <wp:effectExtent l="0" t="0" r="0" b="8255"/>
                <wp:wrapNone/>
                <wp:docPr id="868656269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4195" cy="391795"/>
                          <a:chOff x="0" y="1692865"/>
                          <a:chExt cx="1593447" cy="241093"/>
                        </a:xfrm>
                      </wpg:grpSpPr>
                      <wps:wsp>
                        <wps:cNvPr id="1803193915" name="Freeform 14"/>
                        <wps:cNvSpPr/>
                        <wps:spPr>
                          <a:xfrm>
                            <a:off x="0" y="1740490"/>
                            <a:ext cx="1593447" cy="1934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447" h="193468">
                                <a:moveTo>
                                  <a:pt x="96734" y="0"/>
                                </a:moveTo>
                                <a:lnTo>
                                  <a:pt x="1496713" y="0"/>
                                </a:lnTo>
                                <a:cubicBezTo>
                                  <a:pt x="1522368" y="0"/>
                                  <a:pt x="1546973" y="10192"/>
                                  <a:pt x="1565114" y="28333"/>
                                </a:cubicBezTo>
                                <a:cubicBezTo>
                                  <a:pt x="1583255" y="46474"/>
                                  <a:pt x="1593447" y="71079"/>
                                  <a:pt x="1593447" y="96734"/>
                                </a:cubicBezTo>
                                <a:lnTo>
                                  <a:pt x="1593447" y="96734"/>
                                </a:lnTo>
                                <a:cubicBezTo>
                                  <a:pt x="1593447" y="150159"/>
                                  <a:pt x="1550138" y="193468"/>
                                  <a:pt x="1496713" y="193468"/>
                                </a:cubicBezTo>
                                <a:lnTo>
                                  <a:pt x="96734" y="193468"/>
                                </a:lnTo>
                                <a:cubicBezTo>
                                  <a:pt x="71079" y="193468"/>
                                  <a:pt x="46474" y="183277"/>
                                  <a:pt x="28333" y="165135"/>
                                </a:cubicBezTo>
                                <a:cubicBezTo>
                                  <a:pt x="10192" y="146994"/>
                                  <a:pt x="0" y="122390"/>
                                  <a:pt x="0" y="96734"/>
                                </a:cubicBezTo>
                                <a:lnTo>
                                  <a:pt x="0" y="96734"/>
                                </a:lnTo>
                                <a:cubicBezTo>
                                  <a:pt x="0" y="71079"/>
                                  <a:pt x="10192" y="46474"/>
                                  <a:pt x="28333" y="28333"/>
                                </a:cubicBezTo>
                                <a:cubicBezTo>
                                  <a:pt x="46474" y="10192"/>
                                  <a:pt x="71079" y="0"/>
                                  <a:pt x="9673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057"/>
                          </a:solidFill>
                        </wps:spPr>
                        <wps:bodyPr/>
                      </wps:wsp>
                      <wps:wsp>
                        <wps:cNvPr id="1749697206" name="TextBox 15"/>
                        <wps:cNvSpPr txBox="1"/>
                        <wps:spPr>
                          <a:xfrm>
                            <a:off x="0" y="1692865"/>
                            <a:ext cx="1593447" cy="241093"/>
                          </a:xfrm>
                          <a:prstGeom prst="rect">
                            <a:avLst/>
                          </a:prstGeom>
                        </wps:spPr>
                        <wps:bodyPr lIns="49412" tIns="49412" rIns="49412" bIns="49412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C58234" id="Group 13" o:spid="_x0000_s1026" style="position:absolute;margin-left:192.4pt;margin-top:221.5pt;width:282.2pt;height:30.85pt;z-index:251714560;mso-width-relative:margin" coordorigin=",16928" coordsize="15934,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">
                <v:shape id="Freeform 14" o:spid="_x0000_s1027" style="position:absolute;top:17404;width:15934;height:1935;visibility:visible;mso-wrap-style:square;v-text-anchor:top" coordsize="1593447,193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" path="m96734,l1496713,v25655,,50260,10192,68401,28333c1583255,46474,1593447,71079,1593447,96734r,c1593447,150159,1550138,193468,1496713,193468r-1399979,c71079,193468,46474,183277,28333,165135,10192,146994,,122390,,96734r,c,71079,10192,46474,28333,28333,46474,10192,71079,,96734,xe" fillcolor="#1c1057" stroked="f">
                  <v:path arrowok="t"/>
                </v:shape>
                <v:shape id="TextBox 15" o:spid="_x0000_s1028" type="#_x0000_t202" style="position:absolute;top:16928;width:15934;height:2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" filled="f" stroked="f">
                  <v:textbox inset="1.3726mm,1.3726mm,1.3726mm,1.3726mm"/>
                </v:shape>
              </v:group>
            </w:pict>
          </mc:Fallback>
        </mc:AlternateContent>
      </w:r>
      <w:r w:rsidR="0070603A" w:rsidRPr="00335D3F">
        <w:rPr>
          <w:rFonts w:ascii="Calibri" w:hAnsi="Calibri" w:cs="Calibri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1CC132" wp14:editId="697EF42D">
                <wp:simplePos x="0" y="0"/>
                <wp:positionH relativeFrom="page">
                  <wp:posOffset>167640</wp:posOffset>
                </wp:positionH>
                <wp:positionV relativeFrom="paragraph">
                  <wp:posOffset>4719320</wp:posOffset>
                </wp:positionV>
                <wp:extent cx="2095500" cy="952500"/>
                <wp:effectExtent l="0" t="0" r="0" b="0"/>
                <wp:wrapNone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53934D" w14:textId="77777777" w:rsidR="00877B70" w:rsidRPr="00335D3F" w:rsidRDefault="00877B70" w:rsidP="00B3325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480" w:lineRule="auto"/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</w:pPr>
                            <w:r w:rsidRPr="00335D3F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>Trabajo en equipo</w:t>
                            </w:r>
                          </w:p>
                          <w:p w14:paraId="7846CAF5" w14:textId="77777777" w:rsidR="00877B70" w:rsidRPr="00335D3F" w:rsidRDefault="00877B70" w:rsidP="00B3325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480" w:lineRule="auto"/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</w:pPr>
                            <w:r w:rsidRPr="00335D3F"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>Responsabilidad</w:t>
                            </w:r>
                          </w:p>
                          <w:p w14:paraId="4EE51EFA" w14:textId="161221A1" w:rsidR="00877B70" w:rsidRPr="00335D3F" w:rsidRDefault="003C136C" w:rsidP="00A9442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480" w:lineRule="auto"/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Calibri" w:eastAsia="Raleway Medium" w:hAnsi="Calibri" w:cs="Calibri"/>
                                <w:color w:val="000000"/>
                                <w:kern w:val="24"/>
                                <w:sz w:val="24"/>
                              </w:rPr>
                              <w:t xml:space="preserve">Comprometido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5C1CC132" id="TextBox 58" o:spid="_x0000_s1037" type="#_x0000_t202" style="position:absolute;margin-left:13.2pt;margin-top:371.6pt;width:165pt;height:7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" filled="f" stroked="f">
                <v:textbox inset="0,0,0,0">
                  <w:txbxContent>
                    <w:p w14:paraId="4353934D" w14:textId="77777777" w:rsidR="00877B70" w:rsidRPr="00335D3F" w:rsidRDefault="00877B70" w:rsidP="00B3325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480" w:lineRule="auto"/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</w:pPr>
                      <w:r w:rsidRPr="00335D3F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>Trabajo en equipo</w:t>
                      </w:r>
                    </w:p>
                    <w:p w14:paraId="7846CAF5" w14:textId="77777777" w:rsidR="00877B70" w:rsidRPr="00335D3F" w:rsidRDefault="00877B70" w:rsidP="00B3325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480" w:lineRule="auto"/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</w:pPr>
                      <w:r w:rsidRPr="00335D3F"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>Responsabilidad</w:t>
                      </w:r>
                    </w:p>
                    <w:p w14:paraId="4EE51EFA" w14:textId="161221A1" w:rsidR="00877B70" w:rsidRPr="00335D3F" w:rsidRDefault="003C136C" w:rsidP="00A9442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480" w:lineRule="auto"/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rFonts w:ascii="Calibri" w:eastAsia="Raleway Medium" w:hAnsi="Calibri" w:cs="Calibri"/>
                          <w:color w:val="000000"/>
                          <w:kern w:val="24"/>
                          <w:sz w:val="24"/>
                        </w:rPr>
                        <w:t xml:space="preserve">Comprometido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34BF" w:rsidRPr="00335D3F">
        <w:rPr>
          <w:rFonts w:ascii="Calibri" w:hAnsi="Calibri" w:cs="Calibri"/>
          <w:noProof/>
          <w:sz w:val="24"/>
          <w:lang w:bidi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D66F43" wp14:editId="36F7BAFA">
                <wp:simplePos x="0" y="0"/>
                <wp:positionH relativeFrom="column">
                  <wp:posOffset>-445135</wp:posOffset>
                </wp:positionH>
                <wp:positionV relativeFrom="paragraph">
                  <wp:posOffset>4324985</wp:posOffset>
                </wp:positionV>
                <wp:extent cx="1452245" cy="227965"/>
                <wp:effectExtent l="0" t="0" r="0" b="0"/>
                <wp:wrapNone/>
                <wp:docPr id="55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7FD7BC" w14:textId="77777777" w:rsidR="00877B70" w:rsidRPr="00335D3F" w:rsidRDefault="00877B70" w:rsidP="00877B70">
                            <w:pPr>
                              <w:spacing w:line="354" w:lineRule="exact"/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</w:pPr>
                            <w:r w:rsidRPr="00335D3F">
                              <w:rPr>
                                <w:rFonts w:ascii="Calibri" w:eastAsia="Raleway Bold" w:hAnsi="Calibri" w:cs="Calibri"/>
                                <w:b/>
                                <w:bCs/>
                                <w:color w:val="FFFFFF" w:themeColor="background1"/>
                                <w:spacing w:val="20"/>
                                <w:kern w:val="24"/>
                                <w:sz w:val="24"/>
                              </w:rPr>
                              <w:t>HABILIDADES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66F43" id="_x0000_s1040" type="#_x0000_t202" style="position:absolute;margin-left:-35.05pt;margin-top:340.55pt;width:114.35pt;height:17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" filled="f" stroked="f">
                <v:textbox style="mso-fit-shape-to-text:t" inset="0,0,0,0">
                  <w:txbxContent>
                    <w:p w14:paraId="177FD7BC" w14:textId="77777777" w:rsidR="00877B70" w:rsidRPr="00335D3F" w:rsidRDefault="00877B70" w:rsidP="00877B70">
                      <w:pPr>
                        <w:spacing w:line="354" w:lineRule="exact"/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</w:pPr>
                      <w:r w:rsidRPr="00335D3F">
                        <w:rPr>
                          <w:rFonts w:ascii="Calibri" w:eastAsia="Raleway Bold" w:hAnsi="Calibri" w:cs="Calibri"/>
                          <w:b/>
                          <w:bCs/>
                          <w:color w:val="FFFFFF" w:themeColor="background1"/>
                          <w:spacing w:val="20"/>
                          <w:kern w:val="24"/>
                          <w:sz w:val="24"/>
                        </w:rPr>
                        <w:t>HABILIDADES</w:t>
                      </w:r>
                    </w:p>
                  </w:txbxContent>
                </v:textbox>
              </v:shape>
            </w:pict>
          </mc:Fallback>
        </mc:AlternateContent>
      </w:r>
      <w:r w:rsidR="00EB34BF" w:rsidRPr="00335D3F">
        <w:rPr>
          <w:rFonts w:ascii="Calibri" w:hAnsi="Calibri" w:cs="Calibri"/>
          <w:noProof/>
          <w:sz w:val="24"/>
          <w:lang w:bidi="es-E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F867634" wp14:editId="38A67B62">
                <wp:simplePos x="0" y="0"/>
                <wp:positionH relativeFrom="column">
                  <wp:posOffset>-662940</wp:posOffset>
                </wp:positionH>
                <wp:positionV relativeFrom="paragraph">
                  <wp:posOffset>4284980</wp:posOffset>
                </wp:positionV>
                <wp:extent cx="2388235" cy="86233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8235" cy="862330"/>
                          <a:chOff x="117658" y="3559155"/>
                          <a:chExt cx="1182446" cy="536953"/>
                        </a:xfrm>
                      </wpg:grpSpPr>
                      <wps:wsp>
                        <wps:cNvPr id="110589938" name="Freeform 29"/>
                        <wps:cNvSpPr/>
                        <wps:spPr>
                          <a:xfrm>
                            <a:off x="132749" y="3559155"/>
                            <a:ext cx="1167355" cy="185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355" h="185969">
                                <a:moveTo>
                                  <a:pt x="92985" y="0"/>
                                </a:moveTo>
                                <a:lnTo>
                                  <a:pt x="1074370" y="0"/>
                                </a:lnTo>
                                <a:cubicBezTo>
                                  <a:pt x="1125724" y="0"/>
                                  <a:pt x="1167355" y="41631"/>
                                  <a:pt x="1167355" y="92985"/>
                                </a:cubicBezTo>
                                <a:lnTo>
                                  <a:pt x="1167355" y="92985"/>
                                </a:lnTo>
                                <a:cubicBezTo>
                                  <a:pt x="1167355" y="117646"/>
                                  <a:pt x="1157558" y="141297"/>
                                  <a:pt x="1140120" y="158735"/>
                                </a:cubicBezTo>
                                <a:cubicBezTo>
                                  <a:pt x="1122682" y="176173"/>
                                  <a:pt x="1099031" y="185969"/>
                                  <a:pt x="1074370" y="185969"/>
                                </a:cubicBezTo>
                                <a:lnTo>
                                  <a:pt x="92985" y="185969"/>
                                </a:lnTo>
                                <a:cubicBezTo>
                                  <a:pt x="41631" y="185969"/>
                                  <a:pt x="0" y="144339"/>
                                  <a:pt x="0" y="92985"/>
                                </a:cubicBezTo>
                                <a:lnTo>
                                  <a:pt x="0" y="92985"/>
                                </a:lnTo>
                                <a:cubicBezTo>
                                  <a:pt x="0" y="41631"/>
                                  <a:pt x="41631" y="0"/>
                                  <a:pt x="929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C1057"/>
                          </a:solidFill>
                        </wps:spPr>
                        <wps:bodyPr/>
                      </wps:wsp>
                      <wps:wsp>
                        <wps:cNvPr id="379995055" name="TextBox 30"/>
                        <wps:cNvSpPr txBox="1"/>
                        <wps:spPr>
                          <a:xfrm>
                            <a:off x="117658" y="3862514"/>
                            <a:ext cx="1167355" cy="233594"/>
                          </a:xfrm>
                          <a:prstGeom prst="rect">
                            <a:avLst/>
                          </a:prstGeom>
                        </wps:spPr>
                        <wps:bodyPr lIns="49412" tIns="49412" rIns="49412" bIns="49412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BE1AFE" id="Group 28" o:spid="_x0000_s1026" style="position:absolute;margin-left:-52.2pt;margin-top:337.4pt;width:188.05pt;height:67.9pt;z-index:251671552;mso-width-relative:margin;mso-height-relative:margin" coordorigin="1176,35591" coordsize="11824,5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">
                <v:shape id="Freeform 29" o:spid="_x0000_s1027" style="position:absolute;left:1327;top:35591;width:11674;height:1860;visibility:visible;mso-wrap-style:square;v-text-anchor:top" coordsize="1167355,18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" path="m92985,r981385,c1125724,,1167355,41631,1167355,92985r,c1167355,117646,1157558,141297,1140120,158735v-17438,17438,-41089,27234,-65750,27234l92985,185969c41631,185969,,144339,,92985r,c,41631,41631,,92985,xe" fillcolor="#1c1057" stroked="f">
                  <v:path arrowok="t"/>
                </v:shape>
                <v:shape id="TextBox 30" o:spid="_x0000_s1028" type="#_x0000_t202" style="position:absolute;left:1176;top:38625;width:11674;height:2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" filled="f" stroked="f">
                  <v:textbox inset="1.3726mm,1.3726mm,1.3726mm,1.3726mm"/>
                </v:shape>
              </v:group>
            </w:pict>
          </mc:Fallback>
        </mc:AlternateContent>
      </w:r>
    </w:p>
    <w:sectPr w:rsidR="000D10EE" w:rsidRPr="00335D3F" w:rsidSect="007C510B">
      <w:pgSz w:w="12240" w:h="15840" w:code="1"/>
      <w:pgMar w:top="99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A2CE2D" w14:textId="77777777" w:rsidR="009C3430" w:rsidRPr="00335D3F" w:rsidRDefault="009C3430" w:rsidP="00F52688">
      <w:r w:rsidRPr="00335D3F">
        <w:separator/>
      </w:r>
    </w:p>
  </w:endnote>
  <w:endnote w:type="continuationSeparator" w:id="0">
    <w:p w14:paraId="34963637" w14:textId="77777777" w:rsidR="009C3430" w:rsidRPr="00335D3F" w:rsidRDefault="009C3430" w:rsidP="00F52688">
      <w:r w:rsidRPr="00335D3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ytona Light">
    <w:altName w:val="Calibri"/>
    <w:charset w:val="00"/>
    <w:family w:val="swiss"/>
    <w:pitch w:val="variable"/>
    <w:sig w:usb0="8000002F" w:usb1="0000000A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Raleway Bold">
    <w:altName w:val="Trebuchet MS"/>
    <w:panose1 w:val="00000000000000000000"/>
    <w:charset w:val="00"/>
    <w:family w:val="roman"/>
    <w:notTrueType/>
    <w:pitch w:val="default"/>
  </w:font>
  <w:font w:name="Museo Sans 100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F9FBBD" w14:textId="77777777" w:rsidR="009C3430" w:rsidRPr="00335D3F" w:rsidRDefault="009C3430" w:rsidP="00F52688">
      <w:r w:rsidRPr="00335D3F">
        <w:separator/>
      </w:r>
    </w:p>
  </w:footnote>
  <w:footnote w:type="continuationSeparator" w:id="0">
    <w:p w14:paraId="7E3CE09C" w14:textId="77777777" w:rsidR="009C3430" w:rsidRPr="00335D3F" w:rsidRDefault="009C3430" w:rsidP="00F52688">
      <w:r w:rsidRPr="00335D3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086CD6"/>
    <w:multiLevelType w:val="hybridMultilevel"/>
    <w:tmpl w:val="390040F8"/>
    <w:lvl w:ilvl="0" w:tplc="D478AA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A807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EED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4EA9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1C4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A07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D0AF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E4B7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03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240B23"/>
    <w:multiLevelType w:val="hybridMultilevel"/>
    <w:tmpl w:val="DFCC1B5A"/>
    <w:lvl w:ilvl="0" w:tplc="44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C0B18FA"/>
    <w:multiLevelType w:val="hybridMultilevel"/>
    <w:tmpl w:val="B39AB8D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45EC7"/>
    <w:multiLevelType w:val="hybridMultilevel"/>
    <w:tmpl w:val="A45009A8"/>
    <w:lvl w:ilvl="0" w:tplc="D71ABB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4CAC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F0D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AAE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BA22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FC5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6C1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88C7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84FB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66F7BBF"/>
    <w:multiLevelType w:val="hybridMultilevel"/>
    <w:tmpl w:val="CC62451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650AE"/>
    <w:multiLevelType w:val="hybridMultilevel"/>
    <w:tmpl w:val="DD80F15A"/>
    <w:lvl w:ilvl="0" w:tplc="44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4FD444B2"/>
    <w:multiLevelType w:val="hybridMultilevel"/>
    <w:tmpl w:val="70889226"/>
    <w:lvl w:ilvl="0" w:tplc="30603CA0">
      <w:start w:val="1"/>
      <w:numFmt w:val="bullet"/>
      <w:pStyle w:val="Prrafodelista"/>
      <w:lvlText w:val=""/>
      <w:lvlJc w:val="left"/>
      <w:pPr>
        <w:ind w:left="43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A75B12"/>
    <w:multiLevelType w:val="hybridMultilevel"/>
    <w:tmpl w:val="2B62D766"/>
    <w:lvl w:ilvl="0" w:tplc="F29AAD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A0BB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38E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9A0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409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9C13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823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10BD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1499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A6D7BE6"/>
    <w:multiLevelType w:val="hybridMultilevel"/>
    <w:tmpl w:val="F8DA8C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91"/>
    <w:rsid w:val="00065B8A"/>
    <w:rsid w:val="000707DA"/>
    <w:rsid w:val="00073FFC"/>
    <w:rsid w:val="000B4608"/>
    <w:rsid w:val="000C0E16"/>
    <w:rsid w:val="000D10EE"/>
    <w:rsid w:val="000D3B0A"/>
    <w:rsid w:val="00111B85"/>
    <w:rsid w:val="00126FEB"/>
    <w:rsid w:val="00140D9E"/>
    <w:rsid w:val="00144FFA"/>
    <w:rsid w:val="00160052"/>
    <w:rsid w:val="0016019F"/>
    <w:rsid w:val="00173094"/>
    <w:rsid w:val="001745C2"/>
    <w:rsid w:val="001F50F5"/>
    <w:rsid w:val="00251E54"/>
    <w:rsid w:val="00255567"/>
    <w:rsid w:val="0025739A"/>
    <w:rsid w:val="00270522"/>
    <w:rsid w:val="002706D3"/>
    <w:rsid w:val="00283907"/>
    <w:rsid w:val="002C0075"/>
    <w:rsid w:val="002D0FF4"/>
    <w:rsid w:val="002F0434"/>
    <w:rsid w:val="002F36F0"/>
    <w:rsid w:val="002F68A5"/>
    <w:rsid w:val="002F7918"/>
    <w:rsid w:val="00307F88"/>
    <w:rsid w:val="00323691"/>
    <w:rsid w:val="003265AD"/>
    <w:rsid w:val="00327F0C"/>
    <w:rsid w:val="00335D3F"/>
    <w:rsid w:val="003412A1"/>
    <w:rsid w:val="00355C4A"/>
    <w:rsid w:val="00382D7E"/>
    <w:rsid w:val="003973C7"/>
    <w:rsid w:val="003C136C"/>
    <w:rsid w:val="003E359F"/>
    <w:rsid w:val="003E4081"/>
    <w:rsid w:val="003F1BB4"/>
    <w:rsid w:val="00401C91"/>
    <w:rsid w:val="00444755"/>
    <w:rsid w:val="004D5A22"/>
    <w:rsid w:val="004F0CAD"/>
    <w:rsid w:val="00544099"/>
    <w:rsid w:val="005531BE"/>
    <w:rsid w:val="0055789D"/>
    <w:rsid w:val="00594A59"/>
    <w:rsid w:val="005E01C2"/>
    <w:rsid w:val="005F2B87"/>
    <w:rsid w:val="00611F01"/>
    <w:rsid w:val="00630478"/>
    <w:rsid w:val="006316C8"/>
    <w:rsid w:val="0063746B"/>
    <w:rsid w:val="00643BB0"/>
    <w:rsid w:val="006620A3"/>
    <w:rsid w:val="006C5BE3"/>
    <w:rsid w:val="006D34F2"/>
    <w:rsid w:val="006F4EAC"/>
    <w:rsid w:val="007037C4"/>
    <w:rsid w:val="0070603A"/>
    <w:rsid w:val="0072120C"/>
    <w:rsid w:val="00737268"/>
    <w:rsid w:val="00794741"/>
    <w:rsid w:val="00797C4D"/>
    <w:rsid w:val="007A3694"/>
    <w:rsid w:val="007A4CB4"/>
    <w:rsid w:val="007C510B"/>
    <w:rsid w:val="007F5160"/>
    <w:rsid w:val="00802B08"/>
    <w:rsid w:val="00833453"/>
    <w:rsid w:val="00835E50"/>
    <w:rsid w:val="008422D0"/>
    <w:rsid w:val="00850390"/>
    <w:rsid w:val="0086271C"/>
    <w:rsid w:val="008705FB"/>
    <w:rsid w:val="00877B70"/>
    <w:rsid w:val="00884972"/>
    <w:rsid w:val="00894FAE"/>
    <w:rsid w:val="008962F7"/>
    <w:rsid w:val="008D4488"/>
    <w:rsid w:val="009025EA"/>
    <w:rsid w:val="00972E5A"/>
    <w:rsid w:val="00991ACB"/>
    <w:rsid w:val="009B6C75"/>
    <w:rsid w:val="009C06EC"/>
    <w:rsid w:val="009C3430"/>
    <w:rsid w:val="009D5348"/>
    <w:rsid w:val="009F4E19"/>
    <w:rsid w:val="00A17E15"/>
    <w:rsid w:val="00A23E5B"/>
    <w:rsid w:val="00A47326"/>
    <w:rsid w:val="00A51153"/>
    <w:rsid w:val="00A6070A"/>
    <w:rsid w:val="00A61D74"/>
    <w:rsid w:val="00A9442D"/>
    <w:rsid w:val="00AD0FB1"/>
    <w:rsid w:val="00B14673"/>
    <w:rsid w:val="00B204E8"/>
    <w:rsid w:val="00B276A8"/>
    <w:rsid w:val="00B3325D"/>
    <w:rsid w:val="00B374FA"/>
    <w:rsid w:val="00B7631D"/>
    <w:rsid w:val="00BA34D5"/>
    <w:rsid w:val="00BF53C9"/>
    <w:rsid w:val="00C00C0A"/>
    <w:rsid w:val="00C249FF"/>
    <w:rsid w:val="00C43517"/>
    <w:rsid w:val="00C43F0C"/>
    <w:rsid w:val="00C52D69"/>
    <w:rsid w:val="00C9122E"/>
    <w:rsid w:val="00C923BD"/>
    <w:rsid w:val="00C946B0"/>
    <w:rsid w:val="00CB67DE"/>
    <w:rsid w:val="00CB7C41"/>
    <w:rsid w:val="00CC37B1"/>
    <w:rsid w:val="00CD290D"/>
    <w:rsid w:val="00CF29E6"/>
    <w:rsid w:val="00D36598"/>
    <w:rsid w:val="00D44E76"/>
    <w:rsid w:val="00D675B3"/>
    <w:rsid w:val="00D90CA1"/>
    <w:rsid w:val="00DB071C"/>
    <w:rsid w:val="00DB0B4C"/>
    <w:rsid w:val="00DC6EC5"/>
    <w:rsid w:val="00DF1946"/>
    <w:rsid w:val="00DF3D72"/>
    <w:rsid w:val="00DF55E7"/>
    <w:rsid w:val="00E45D5A"/>
    <w:rsid w:val="00E62FBC"/>
    <w:rsid w:val="00E8245C"/>
    <w:rsid w:val="00E97B7F"/>
    <w:rsid w:val="00EB34BF"/>
    <w:rsid w:val="00ED6308"/>
    <w:rsid w:val="00EE2985"/>
    <w:rsid w:val="00F14DD2"/>
    <w:rsid w:val="00F3393F"/>
    <w:rsid w:val="00F41588"/>
    <w:rsid w:val="00F52688"/>
    <w:rsid w:val="00F65859"/>
    <w:rsid w:val="00FA04AA"/>
    <w:rsid w:val="00FE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5381F21"/>
  <w15:chartTrackingRefBased/>
  <w15:docId w15:val="{36B09880-6F7E-4C45-8182-5C894BF9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7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7268"/>
    <w:rPr>
      <w:sz w:val="22"/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B7631D"/>
    <w:pPr>
      <w:keepNext/>
      <w:keepLines/>
      <w:outlineLvl w:val="0"/>
    </w:pPr>
    <w:rPr>
      <w:rFonts w:eastAsiaTheme="majorEastAsia" w:cstheme="majorBidi"/>
      <w:b/>
      <w:color w:val="3C3557" w:themeColor="accent3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0C0E16"/>
    <w:pPr>
      <w:keepNext/>
      <w:keepLines/>
      <w:outlineLvl w:val="1"/>
    </w:pPr>
    <w:rPr>
      <w:rFonts w:ascii="Daytona" w:eastAsiaTheme="majorEastAsia" w:hAnsi="Daytona" w:cstheme="majorBidi"/>
      <w:b/>
      <w:color w:val="3C3557" w:themeColor="accent3" w:themeShade="8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737268"/>
    <w:pPr>
      <w:keepNext/>
      <w:keepLines/>
      <w:spacing w:before="80" w:after="80"/>
      <w:outlineLvl w:val="2"/>
    </w:pPr>
    <w:rPr>
      <w:rFonts w:eastAsiaTheme="majorEastAsia" w:cstheme="majorBidi"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rsid w:val="00B7631D"/>
    <w:pPr>
      <w:keepNext/>
      <w:keepLines/>
      <w:spacing w:before="80" w:after="80"/>
      <w:outlineLvl w:val="3"/>
    </w:pPr>
    <w:rPr>
      <w:rFonts w:eastAsiaTheme="majorEastAsia" w:cstheme="majorBidi"/>
      <w:iCs/>
      <w:color w:val="000000" w:themeColor="text1"/>
    </w:rPr>
  </w:style>
  <w:style w:type="paragraph" w:styleId="Ttulo5">
    <w:name w:val="heading 5"/>
    <w:aliases w:val="Heading 5 - Dates"/>
    <w:basedOn w:val="Normal"/>
    <w:next w:val="Normal"/>
    <w:link w:val="Ttulo5Car"/>
    <w:uiPriority w:val="9"/>
    <w:semiHidden/>
    <w:rsid w:val="000C0E16"/>
    <w:pPr>
      <w:keepNext/>
      <w:keepLines/>
      <w:spacing w:before="60"/>
      <w:jc w:val="right"/>
      <w:outlineLvl w:val="4"/>
    </w:pPr>
    <w:rPr>
      <w:rFonts w:ascii="Daytona" w:eastAsiaTheme="majorEastAsia" w:hAnsi="Daytona" w:cstheme="majorBidi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7268"/>
    <w:rPr>
      <w:rFonts w:eastAsiaTheme="majorEastAsia" w:cstheme="majorBidi"/>
      <w:color w:val="000000" w:themeColor="text1"/>
      <w:sz w:val="22"/>
    </w:rPr>
  </w:style>
  <w:style w:type="table" w:styleId="Tablaconcuadrcula">
    <w:name w:val="Table Grid"/>
    <w:basedOn w:val="Tablanormal"/>
    <w:uiPriority w:val="39"/>
    <w:rsid w:val="00894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5E50"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semiHidden/>
    <w:rsid w:val="00F5268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37268"/>
    <w:rPr>
      <w:sz w:val="22"/>
    </w:rPr>
  </w:style>
  <w:style w:type="paragraph" w:styleId="Piedepgina">
    <w:name w:val="footer"/>
    <w:basedOn w:val="Normal"/>
    <w:link w:val="PiedepginaCar"/>
    <w:uiPriority w:val="99"/>
    <w:semiHidden/>
    <w:rsid w:val="00F5268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37268"/>
    <w:rPr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7631D"/>
    <w:rPr>
      <w:rFonts w:eastAsiaTheme="majorEastAsia" w:cstheme="majorBidi"/>
      <w:b/>
      <w:color w:val="3C3557" w:themeColor="accent3" w:themeShade="80"/>
      <w:sz w:val="28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268"/>
    <w:rPr>
      <w:rFonts w:eastAsiaTheme="majorEastAsia" w:cstheme="majorBidi"/>
      <w:iCs/>
      <w:color w:val="000000" w:themeColor="text1"/>
      <w:sz w:val="22"/>
    </w:rPr>
  </w:style>
  <w:style w:type="character" w:customStyle="1" w:styleId="Ttulo2Car">
    <w:name w:val="Título 2 Car"/>
    <w:basedOn w:val="Fuentedeprrafopredeter"/>
    <w:link w:val="Ttulo2"/>
    <w:uiPriority w:val="9"/>
    <w:rsid w:val="00737268"/>
    <w:rPr>
      <w:rFonts w:ascii="Daytona" w:eastAsiaTheme="majorEastAsia" w:hAnsi="Daytona" w:cstheme="majorBidi"/>
      <w:b/>
      <w:color w:val="3C3557" w:themeColor="accent3" w:themeShade="80"/>
      <w:sz w:val="32"/>
      <w:szCs w:val="26"/>
    </w:rPr>
  </w:style>
  <w:style w:type="character" w:customStyle="1" w:styleId="Ttulo5Car">
    <w:name w:val="Título 5 Car"/>
    <w:aliases w:val="Heading 5 - Dates Car"/>
    <w:basedOn w:val="Fuentedeprrafopredeter"/>
    <w:link w:val="Ttulo5"/>
    <w:uiPriority w:val="9"/>
    <w:semiHidden/>
    <w:rsid w:val="00737268"/>
    <w:rPr>
      <w:rFonts w:ascii="Daytona" w:eastAsiaTheme="majorEastAsia" w:hAnsi="Daytona" w:cstheme="majorBidi"/>
      <w:color w:val="000000" w:themeColor="text1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0D10EE"/>
    <w:pPr>
      <w:spacing w:before="240"/>
    </w:pPr>
    <w:rPr>
      <w:rFonts w:asciiTheme="majorHAnsi" w:eastAsiaTheme="majorEastAsia" w:hAnsiTheme="majorHAnsi" w:cstheme="majorBidi"/>
      <w:color w:val="AB1719" w:themeColor="accent1" w:themeShade="BF"/>
      <w:spacing w:val="-10"/>
      <w:kern w:val="28"/>
      <w:sz w:val="8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0EE"/>
    <w:rPr>
      <w:rFonts w:asciiTheme="majorHAnsi" w:eastAsiaTheme="majorEastAsia" w:hAnsiTheme="majorHAnsi" w:cstheme="majorBidi"/>
      <w:color w:val="AB1719" w:themeColor="accent1" w:themeShade="BF"/>
      <w:spacing w:val="-10"/>
      <w:kern w:val="28"/>
      <w:sz w:val="8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31D"/>
    <w:pPr>
      <w:numPr>
        <w:ilvl w:val="1"/>
      </w:numPr>
      <w:spacing w:after="160"/>
    </w:pPr>
    <w:rPr>
      <w:rFonts w:eastAsiaTheme="minorEastAsia"/>
      <w:color w:val="000000" w:themeColor="text1"/>
      <w:sz w:val="28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7631D"/>
    <w:rPr>
      <w:rFonts w:eastAsiaTheme="minorEastAsia"/>
      <w:color w:val="000000" w:themeColor="text1"/>
      <w:sz w:val="28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63746B"/>
    <w:rPr>
      <w:color w:val="808080"/>
    </w:rPr>
  </w:style>
  <w:style w:type="character" w:styleId="Hipervnculo">
    <w:name w:val="Hyperlink"/>
    <w:basedOn w:val="Fuentedeprrafopredeter"/>
    <w:uiPriority w:val="99"/>
    <w:semiHidden/>
    <w:unhideWhenUsed/>
    <w:rsid w:val="00877B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arquez\AppData\Roaming\Microsoft\Templates\Curr&#237;culum%20v&#237;tae.dotx" TargetMode="External"/></Relationships>
</file>

<file path=word/theme/theme1.xml><?xml version="1.0" encoding="utf-8"?>
<a:theme xmlns:a="http://schemas.openxmlformats.org/drawingml/2006/main" name="Office Theme">
  <a:themeElements>
    <a:clrScheme name="TM02919464-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12427"/>
      </a:accent1>
      <a:accent2>
        <a:srgbClr val="F2D2D7"/>
      </a:accent2>
      <a:accent3>
        <a:srgbClr val="7C71A8"/>
      </a:accent3>
      <a:accent4>
        <a:srgbClr val="CECCF8"/>
      </a:accent4>
      <a:accent5>
        <a:srgbClr val="1C87D6"/>
      </a:accent5>
      <a:accent6>
        <a:srgbClr val="D5F5FF"/>
      </a:accent6>
      <a:hlink>
        <a:srgbClr val="0563C1"/>
      </a:hlink>
      <a:folHlink>
        <a:srgbClr val="954F72"/>
      </a:folHlink>
    </a:clrScheme>
    <a:fontScheme name="Custom 135">
      <a:majorFont>
        <a:latin typeface="Cooper Black"/>
        <a:ea typeface=""/>
        <a:cs typeface=""/>
      </a:majorFont>
      <a:minorFont>
        <a:latin typeface="Dayton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1B50CB-40FE-4C71-A70E-07998BAE70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0DB727-F258-4FDA-8A22-37C291037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C49880-DBAF-4C47-9E5D-CA0D64EC2AD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650D6AB5-03D2-4138-ADA7-0882E16E42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</Template>
  <TotalTime>24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</dc:creator>
  <cp:keywords/>
  <dc:description/>
  <cp:lastModifiedBy>Alumno</cp:lastModifiedBy>
  <cp:revision>4</cp:revision>
  <dcterms:created xsi:type="dcterms:W3CDTF">2026-02-26T20:52:00Z</dcterms:created>
  <dcterms:modified xsi:type="dcterms:W3CDTF">2026-07-10T16:27:00Z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